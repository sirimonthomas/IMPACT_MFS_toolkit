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09D0D" w14:textId="6F231BC5" w:rsidR="00EB7829" w:rsidRPr="009C1F63" w:rsidRDefault="003F5FC7" w:rsidP="00EF0013">
      <w:pPr>
        <w:pStyle w:val="Title"/>
        <w:spacing w:before="0"/>
        <w:rPr>
          <w:rFonts w:ascii="Franklin Gothic Medium" w:hAnsi="Franklin Gothic Medium"/>
          <w:b w:val="0"/>
        </w:rPr>
      </w:pPr>
      <w:r>
        <w:rPr>
          <w:rStyle w:val="Heading1Char"/>
          <w:b w:val="0"/>
          <w:bCs/>
        </w:rPr>
        <w:t xml:space="preserve"> =</w:t>
      </w:r>
      <w:r w:rsidR="00B644B2" w:rsidRPr="009C1F63">
        <w:rPr>
          <w:rStyle w:val="Heading1Char"/>
          <w:b w:val="0"/>
          <w:bCs/>
        </w:rPr>
        <w:t>REACH</w:t>
      </w:r>
      <w:r w:rsidR="009B3C49" w:rsidRPr="009C1F63">
        <w:rPr>
          <w:rStyle w:val="Heading1Char"/>
          <w:rFonts w:ascii="Franklin Gothic Medium" w:hAnsi="Franklin Gothic Medium"/>
          <w:b w:val="0"/>
        </w:rPr>
        <w:t xml:space="preserve"> </w:t>
      </w:r>
      <w:r w:rsidR="009B3C49" w:rsidRPr="009C1F63">
        <w:rPr>
          <w:rFonts w:ascii="Franklin Gothic Medium" w:hAnsi="Franklin Gothic Medium"/>
          <w:b w:val="0"/>
          <w:color w:val="808080" w:themeColor="background1" w:themeShade="80"/>
          <w:sz w:val="32"/>
        </w:rPr>
        <w:t xml:space="preserve">● </w:t>
      </w:r>
      <w:r w:rsidR="00B644B2" w:rsidRPr="009C1F63">
        <w:rPr>
          <w:rStyle w:val="Heading2Char"/>
          <w:b w:val="0"/>
          <w:color w:val="auto"/>
        </w:rPr>
        <w:t>Cash and Markets Community of Practice</w:t>
      </w:r>
    </w:p>
    <w:p w14:paraId="1B45B5F2" w14:textId="11199C64" w:rsidR="00EB7829" w:rsidRPr="009C1F63" w:rsidRDefault="001B39FF" w:rsidP="00EF0013">
      <w:pPr>
        <w:pStyle w:val="Greytitle"/>
        <w:spacing w:before="120"/>
        <w:ind w:left="58"/>
      </w:pPr>
      <w:r w:rsidRPr="009C1F63">
        <w:t xml:space="preserve">Guidance document: </w:t>
      </w:r>
      <w:r w:rsidR="005C5D2D" w:rsidRPr="009C1F63">
        <w:t>Market Functionality Score (MFS)</w:t>
      </w:r>
    </w:p>
    <w:p w14:paraId="78B338BF" w14:textId="168AE8C0" w:rsidR="006F1A20" w:rsidRDefault="006F1A20" w:rsidP="006F1A20">
      <w:pPr>
        <w:rPr>
          <w:i/>
        </w:rPr>
      </w:pPr>
      <w:r w:rsidRPr="009C1F63">
        <w:rPr>
          <w:i/>
        </w:rPr>
        <w:t>(</w:t>
      </w:r>
      <w:r w:rsidR="005C5D2D" w:rsidRPr="009C1F63">
        <w:rPr>
          <w:i/>
        </w:rPr>
        <w:t>v</w:t>
      </w:r>
      <w:r w:rsidR="00B50A65">
        <w:rPr>
          <w:i/>
        </w:rPr>
        <w:t>2</w:t>
      </w:r>
      <w:r w:rsidR="005C5D2D" w:rsidRPr="009C1F63">
        <w:rPr>
          <w:i/>
        </w:rPr>
        <w:t xml:space="preserve">, </w:t>
      </w:r>
      <w:r w:rsidR="00B50A65">
        <w:rPr>
          <w:i/>
        </w:rPr>
        <w:t>November</w:t>
      </w:r>
      <w:r w:rsidR="005C5D2D" w:rsidRPr="009C1F63">
        <w:rPr>
          <w:i/>
        </w:rPr>
        <w:t xml:space="preserve"> 2022</w:t>
      </w:r>
      <w:r w:rsidRPr="009C1F63">
        <w:rPr>
          <w:i/>
        </w:rPr>
        <w:t>)</w:t>
      </w:r>
    </w:p>
    <w:p w14:paraId="6A0FD47B" w14:textId="4E806614" w:rsidR="004F5C15" w:rsidRPr="004F5C15" w:rsidRDefault="004F5C15" w:rsidP="006F1A20">
      <w:pPr>
        <w:rPr>
          <w:i/>
        </w:rPr>
      </w:pPr>
      <w:r>
        <w:rPr>
          <w:b/>
          <w:bCs/>
          <w:i/>
        </w:rPr>
        <w:t xml:space="preserve">DRAFT – To be finalised after initial pilots are </w:t>
      </w:r>
      <w:proofErr w:type="gramStart"/>
      <w:r>
        <w:rPr>
          <w:b/>
          <w:bCs/>
          <w:i/>
        </w:rPr>
        <w:t>complete</w:t>
      </w:r>
      <w:proofErr w:type="gramEnd"/>
    </w:p>
    <w:p w14:paraId="531D65E0" w14:textId="7D38CAF7" w:rsidR="00230912" w:rsidRPr="006719D9" w:rsidRDefault="00230912" w:rsidP="00230912">
      <w:pPr>
        <w:pStyle w:val="Heading3"/>
        <w:rPr>
          <w:lang w:val="en-GB"/>
        </w:rPr>
      </w:pPr>
      <w:r w:rsidRPr="38299ADE">
        <w:rPr>
          <w:lang w:val="en-GB"/>
        </w:rPr>
        <w:t>Introduction</w:t>
      </w:r>
    </w:p>
    <w:p w14:paraId="7603014A" w14:textId="3AB88635" w:rsidR="008528D9" w:rsidRDefault="00756367" w:rsidP="58A9E1E2">
      <w:pPr>
        <w:rPr>
          <w:rFonts w:cs="Leelawadee"/>
        </w:rPr>
      </w:pPr>
      <w:r>
        <w:rPr>
          <w:noProof/>
        </w:rPr>
        <mc:AlternateContent>
          <mc:Choice Requires="wpg">
            <w:drawing>
              <wp:anchor distT="228600" distB="228600" distL="0" distR="0" simplePos="0" relativeHeight="251661312" behindDoc="0" locked="0" layoutInCell="1" allowOverlap="1" wp14:anchorId="1F2C6454" wp14:editId="28B2C32C">
                <wp:simplePos x="0" y="0"/>
                <wp:positionH relativeFrom="margin">
                  <wp:align>right</wp:align>
                </wp:positionH>
                <wp:positionV relativeFrom="margin">
                  <wp:posOffset>3223260</wp:posOffset>
                </wp:positionV>
                <wp:extent cx="6181344" cy="5175504"/>
                <wp:effectExtent l="0" t="0" r="0" b="6350"/>
                <wp:wrapTopAndBottom/>
                <wp:docPr id="3" name="Group 3"/>
                <wp:cNvGraphicFramePr/>
                <a:graphic xmlns:a="http://schemas.openxmlformats.org/drawingml/2006/main">
                  <a:graphicData uri="http://schemas.microsoft.com/office/word/2010/wordprocessingGroup">
                    <wpg:wgp>
                      <wpg:cNvGrpSpPr/>
                      <wpg:grpSpPr>
                        <a:xfrm>
                          <a:off x="0" y="0"/>
                          <a:ext cx="6181344" cy="5175504"/>
                          <a:chOff x="0" y="0"/>
                          <a:chExt cx="6181725" cy="5173345"/>
                        </a:xfrm>
                      </wpg:grpSpPr>
                      <pic:pic xmlns:pic="http://schemas.openxmlformats.org/drawingml/2006/picture">
                        <pic:nvPicPr>
                          <pic:cNvPr id="1" name="Picture 1" descr="Diagram,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61950"/>
                            <a:ext cx="6181725" cy="4811395"/>
                          </a:xfrm>
                          <a:prstGeom prst="rect">
                            <a:avLst/>
                          </a:prstGeom>
                        </pic:spPr>
                      </pic:pic>
                      <wps:wsp>
                        <wps:cNvPr id="2" name="Text Box 2"/>
                        <wps:cNvSpPr txBox="1">
                          <a:spLocks noChangeArrowheads="1"/>
                        </wps:cNvSpPr>
                        <wps:spPr bwMode="auto">
                          <a:xfrm>
                            <a:off x="9525" y="0"/>
                            <a:ext cx="6172200" cy="361950"/>
                          </a:xfrm>
                          <a:prstGeom prst="rect">
                            <a:avLst/>
                          </a:prstGeom>
                          <a:solidFill>
                            <a:srgbClr val="FFFFFF"/>
                          </a:solidFill>
                          <a:ln w="9525">
                            <a:noFill/>
                            <a:miter lim="800000"/>
                            <a:headEnd/>
                            <a:tailEnd/>
                          </a:ln>
                        </wps:spPr>
                        <wps:txbx>
                          <w:txbxContent>
                            <w:p w14:paraId="0F27DEE5" w14:textId="75C82900" w:rsidR="007552D6" w:rsidRPr="00B900D9" w:rsidRDefault="007552D6" w:rsidP="007552D6">
                              <w:pPr>
                                <w:pStyle w:val="Caption"/>
                              </w:pPr>
                              <w:r w:rsidRPr="00B900D9">
                                <w:t xml:space="preserve">A sample map from South Sudan that combines a Market Functionality Score with data on </w:t>
                              </w:r>
                              <w:r w:rsidR="00B900D9" w:rsidRPr="00B900D9">
                                <w:t xml:space="preserve">roads, rivers, </w:t>
                              </w:r>
                              <w:r w:rsidR="00133EE3">
                                <w:t>&amp;</w:t>
                              </w:r>
                              <w:r w:rsidR="00B900D9" w:rsidRPr="00B900D9">
                                <w:t xml:space="preserve"> border crossings.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2C6454" id="Group 3" o:spid="_x0000_s1026" style="position:absolute;margin-left:435.5pt;margin-top:253.8pt;width:486.7pt;height:407.5pt;z-index:251661312;mso-wrap-distance-left:0;mso-wrap-distance-top:18pt;mso-wrap-distance-right:0;mso-wrap-distance-bottom:18pt;mso-position-horizontal:right;mso-position-horizontal-relative:margin;mso-position-vertical-relative:margin;mso-width-relative:margin;mso-height-relative:margin" coordsize="61817,5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Diagram, map&#10;&#10;Description automatically generated" style="position:absolute;top:3619;width:61817;height:48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">
                  <v:imagedata r:id="rId11" o:title="Diagram, map&#10;&#10;Description automatically generated"/>
                </v:shape>
                <v:shapetype id="_x0000_t202" coordsize="21600,21600" o:spt="202" path="m,l,21600r21600,l21600,xe">
                  <v:stroke joinstyle="miter"/>
                  <v:path gradientshapeok="t" o:connecttype="rect"/>
                </v:shapetype>
                <v:shape id="Text Box 2" o:spid="_x0000_s1028" type="#_x0000_t202" style="position:absolute;left:95;width:6172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0F27DEE5" w14:textId="75C82900" w:rsidR="007552D6" w:rsidRPr="00B900D9" w:rsidRDefault="007552D6" w:rsidP="007552D6">
                        <w:pPr>
                          <w:pStyle w:val="Caption"/>
                        </w:pPr>
                        <w:r w:rsidRPr="00B900D9">
                          <w:t xml:space="preserve">A sample map from South Sudan that combines a Market Functionality Score with data on </w:t>
                        </w:r>
                        <w:r w:rsidR="00B900D9" w:rsidRPr="00B900D9">
                          <w:t xml:space="preserve">roads, rivers, </w:t>
                        </w:r>
                        <w:r w:rsidR="00133EE3">
                          <w:t>&amp;</w:t>
                        </w:r>
                        <w:r w:rsidR="00B900D9" w:rsidRPr="00B900D9">
                          <w:t xml:space="preserve"> border crossings.</w:t>
                        </w:r>
                      </w:p>
                    </w:txbxContent>
                  </v:textbox>
                </v:shape>
                <w10:wrap type="topAndBottom" anchorx="margin" anchory="margin"/>
              </v:group>
            </w:pict>
          </mc:Fallback>
        </mc:AlternateContent>
      </w:r>
      <w:r w:rsidR="00E95B74" w:rsidRPr="00E95B74">
        <w:rPr>
          <w:rFonts w:cs="Leelawadee"/>
          <w:lang w:val="en-US"/>
        </w:rPr>
        <w:t xml:space="preserve">This guidance document aims to </w:t>
      </w:r>
      <w:r w:rsidR="00985DC2">
        <w:rPr>
          <w:rFonts w:cs="Leelawadee"/>
          <w:lang w:val="en-US"/>
        </w:rPr>
        <w:t>help</w:t>
      </w:r>
      <w:r w:rsidR="008E4F5C">
        <w:rPr>
          <w:rFonts w:cs="Leelawadee"/>
          <w:lang w:val="en-US"/>
        </w:rPr>
        <w:t xml:space="preserve"> </w:t>
      </w:r>
      <w:r w:rsidR="008A0F2E">
        <w:rPr>
          <w:rFonts w:cs="Leelawadee"/>
          <w:lang w:val="en-US"/>
        </w:rPr>
        <w:t>IMPACT’s</w:t>
      </w:r>
      <w:r w:rsidR="00985DC2">
        <w:rPr>
          <w:rFonts w:cs="Leelawadee"/>
          <w:lang w:val="en-US"/>
        </w:rPr>
        <w:t xml:space="preserve"> cash and markets teams</w:t>
      </w:r>
      <w:r w:rsidR="008E4F5C">
        <w:rPr>
          <w:rFonts w:cs="Leelawadee"/>
          <w:lang w:val="en-US"/>
        </w:rPr>
        <w:t xml:space="preserve">, specifically those working </w:t>
      </w:r>
      <w:r w:rsidR="00573F38">
        <w:rPr>
          <w:rFonts w:cs="Leelawadee"/>
          <w:lang w:val="en-US"/>
        </w:rPr>
        <w:t xml:space="preserve">on Joint Market Monitoring Initiatives (JMMIs) and other vendor-focused market assessments, </w:t>
      </w:r>
      <w:r w:rsidR="001B654B">
        <w:rPr>
          <w:rFonts w:cs="Leelawadee"/>
          <w:lang w:val="en-US"/>
        </w:rPr>
        <w:t xml:space="preserve">to </w:t>
      </w:r>
      <w:r w:rsidR="004D3E7B">
        <w:rPr>
          <w:rFonts w:cs="Leelawadee"/>
          <w:lang w:val="en-US"/>
        </w:rPr>
        <w:t>integrate</w:t>
      </w:r>
      <w:r w:rsidR="001B654B">
        <w:rPr>
          <w:rFonts w:cs="Leelawadee"/>
          <w:lang w:val="en-US"/>
        </w:rPr>
        <w:t xml:space="preserve"> </w:t>
      </w:r>
      <w:r w:rsidR="004D3E7B">
        <w:rPr>
          <w:rFonts w:cs="Leelawadee"/>
          <w:lang w:val="en-US"/>
        </w:rPr>
        <w:t xml:space="preserve">a </w:t>
      </w:r>
      <w:r w:rsidR="004D3E7B" w:rsidRPr="00461568">
        <w:rPr>
          <w:rFonts w:cs="Leelawadee"/>
          <w:b/>
          <w:bCs/>
          <w:lang w:val="en-US"/>
        </w:rPr>
        <w:t>Market Functionality Score (MFS)</w:t>
      </w:r>
      <w:r w:rsidR="004D3E7B">
        <w:rPr>
          <w:rFonts w:cs="Leelawadee"/>
          <w:lang w:val="en-US"/>
        </w:rPr>
        <w:t xml:space="preserve"> into their existing research cycles. </w:t>
      </w:r>
      <w:r w:rsidR="001A226F" w:rsidRPr="58A9E1E2">
        <w:rPr>
          <w:rFonts w:cs="Leelawadee"/>
        </w:rPr>
        <w:t>The</w:t>
      </w:r>
      <w:r w:rsidR="00FF2738" w:rsidRPr="58A9E1E2">
        <w:rPr>
          <w:rFonts w:cs="Leelawadee"/>
        </w:rPr>
        <w:t xml:space="preserve"> </w:t>
      </w:r>
      <w:r w:rsidR="001A226F" w:rsidRPr="00461568">
        <w:rPr>
          <w:rFonts w:cs="Leelawadee"/>
        </w:rPr>
        <w:t>M</w:t>
      </w:r>
      <w:r w:rsidR="00FF2738" w:rsidRPr="00461568">
        <w:rPr>
          <w:rFonts w:cs="Leelawadee"/>
        </w:rPr>
        <w:t xml:space="preserve">arket </w:t>
      </w:r>
      <w:r w:rsidR="001A226F" w:rsidRPr="00461568">
        <w:rPr>
          <w:rFonts w:cs="Leelawadee"/>
        </w:rPr>
        <w:t>F</w:t>
      </w:r>
      <w:r w:rsidR="00FF2738" w:rsidRPr="00461568">
        <w:rPr>
          <w:rFonts w:cs="Leelawadee"/>
        </w:rPr>
        <w:t xml:space="preserve">unctionality </w:t>
      </w:r>
      <w:r w:rsidR="001A226F" w:rsidRPr="00461568">
        <w:rPr>
          <w:rFonts w:cs="Leelawadee"/>
        </w:rPr>
        <w:t>S</w:t>
      </w:r>
      <w:r w:rsidR="00FF2738" w:rsidRPr="00461568">
        <w:rPr>
          <w:rFonts w:cs="Leelawadee"/>
        </w:rPr>
        <w:t>core</w:t>
      </w:r>
      <w:r w:rsidR="00FF2738" w:rsidRPr="58A9E1E2">
        <w:rPr>
          <w:rFonts w:cs="Leelawadee"/>
        </w:rPr>
        <w:t xml:space="preserve"> is a method </w:t>
      </w:r>
      <w:r w:rsidR="00AB5A3A">
        <w:rPr>
          <w:rFonts w:cs="Leelawadee"/>
        </w:rPr>
        <w:t>being developed by REACH to</w:t>
      </w:r>
      <w:r w:rsidR="00FF2738" w:rsidRPr="58A9E1E2">
        <w:rPr>
          <w:rFonts w:cs="Leelawadee"/>
        </w:rPr>
        <w:t xml:space="preserve"> classify markets based on their level of functionality</w:t>
      </w:r>
      <w:r w:rsidR="00A608A2">
        <w:rPr>
          <w:rFonts w:cs="Leelawadee"/>
        </w:rPr>
        <w:t>, enabling comparisons across and among countries</w:t>
      </w:r>
      <w:r w:rsidR="00461568">
        <w:rPr>
          <w:rFonts w:cs="Leelawadee"/>
        </w:rPr>
        <w:t>. This is a</w:t>
      </w:r>
      <w:r w:rsidR="001B654B">
        <w:rPr>
          <w:rFonts w:cs="Leelawadee"/>
        </w:rPr>
        <w:t xml:space="preserve"> key task to </w:t>
      </w:r>
      <w:r w:rsidR="00461568">
        <w:rPr>
          <w:rFonts w:cs="Leelawadee"/>
        </w:rPr>
        <w:t xml:space="preserve">help aid actors </w:t>
      </w:r>
      <w:r w:rsidR="001B654B">
        <w:rPr>
          <w:rFonts w:cs="Leelawadee"/>
        </w:rPr>
        <w:t xml:space="preserve">understand which markets </w:t>
      </w:r>
      <w:r w:rsidR="00461568">
        <w:rPr>
          <w:rFonts w:cs="Leelawadee"/>
        </w:rPr>
        <w:t>function well enough to be</w:t>
      </w:r>
      <w:r w:rsidR="001B654B">
        <w:rPr>
          <w:rFonts w:cs="Leelawadee"/>
        </w:rPr>
        <w:t xml:space="preserve"> good targets for cash and voucher assistance (CVA) and which </w:t>
      </w:r>
      <w:r w:rsidR="0035307C">
        <w:rPr>
          <w:rFonts w:cs="Leelawadee"/>
        </w:rPr>
        <w:t>require</w:t>
      </w:r>
      <w:r w:rsidR="00461568">
        <w:rPr>
          <w:rFonts w:cs="Leelawadee"/>
        </w:rPr>
        <w:t xml:space="preserve"> alternative forms of </w:t>
      </w:r>
      <w:r w:rsidR="00461568">
        <w:rPr>
          <w:rFonts w:cs="Leelawadee"/>
        </w:rPr>
        <w:lastRenderedPageBreak/>
        <w:t xml:space="preserve">market-based programming (MBP) to </w:t>
      </w:r>
      <w:r w:rsidR="004B2C43">
        <w:rPr>
          <w:rFonts w:cs="Leelawadee"/>
        </w:rPr>
        <w:t xml:space="preserve">help them become </w:t>
      </w:r>
      <w:r w:rsidR="00461568">
        <w:rPr>
          <w:rFonts w:cs="Leelawadee"/>
        </w:rPr>
        <w:t>self-sufficient.</w:t>
      </w:r>
      <w:r w:rsidR="000254CD">
        <w:rPr>
          <w:rFonts w:cs="Leelawadee"/>
        </w:rPr>
        <w:t xml:space="preserve"> The MFS is currently being piloted across</w:t>
      </w:r>
      <w:r w:rsidR="004D7A13">
        <w:rPr>
          <w:rFonts w:cs="Leelawadee"/>
        </w:rPr>
        <w:t xml:space="preserve"> several REACH missions and will be a required element of all REACH JMMIs by mid-2023.</w:t>
      </w:r>
    </w:p>
    <w:p w14:paraId="1F0C4808" w14:textId="7F5B8B7C" w:rsidR="00FF2738" w:rsidRPr="009C1F63" w:rsidRDefault="00FF2738" w:rsidP="58A9E1E2">
      <w:pPr>
        <w:rPr>
          <w:rFonts w:cs="Leelawadee"/>
        </w:rPr>
      </w:pPr>
      <w:r w:rsidRPr="58A9E1E2">
        <w:rPr>
          <w:rFonts w:cs="Leelawadee"/>
        </w:rPr>
        <w:t xml:space="preserve">In its </w:t>
      </w:r>
      <w:hyperlink r:id="rId12">
        <w:r w:rsidRPr="58A9E1E2">
          <w:rPr>
            <w:rStyle w:val="Hyperlink"/>
            <w:rFonts w:cs="Leelawadee"/>
          </w:rPr>
          <w:t>Market Analysis Framework</w:t>
        </w:r>
      </w:hyperlink>
      <w:r w:rsidRPr="58A9E1E2">
        <w:rPr>
          <w:rFonts w:cs="Leelawadee"/>
        </w:rPr>
        <w:t xml:space="preserve">, </w:t>
      </w:r>
      <w:r w:rsidR="007A573D" w:rsidRPr="58A9E1E2">
        <w:rPr>
          <w:rFonts w:cs="Leelawadee"/>
        </w:rPr>
        <w:t>the World Food Programme (WFP)</w:t>
      </w:r>
      <w:r w:rsidRPr="58A9E1E2">
        <w:rPr>
          <w:rFonts w:cs="Leelawadee"/>
        </w:rPr>
        <w:t xml:space="preserve"> defines a market to be functioning well if “the features</w:t>
      </w:r>
      <w:r w:rsidR="00587E55" w:rsidRPr="58A9E1E2">
        <w:rPr>
          <w:rFonts w:cs="Leelawadee"/>
        </w:rPr>
        <w:t xml:space="preserve"> that</w:t>
      </w:r>
      <w:r w:rsidRPr="58A9E1E2">
        <w:rPr>
          <w:rFonts w:cs="Leelawadee"/>
        </w:rPr>
        <w:t xml:space="preserve"> influenc</w:t>
      </w:r>
      <w:r w:rsidR="00587E55" w:rsidRPr="58A9E1E2">
        <w:rPr>
          <w:rFonts w:cs="Leelawadee"/>
        </w:rPr>
        <w:t>e</w:t>
      </w:r>
      <w:r w:rsidRPr="58A9E1E2">
        <w:rPr>
          <w:rFonts w:cs="Leelawadee"/>
        </w:rPr>
        <w:t xml:space="preserve"> the behavio</w:t>
      </w:r>
      <w:r w:rsidR="00587E55" w:rsidRPr="58A9E1E2">
        <w:rPr>
          <w:rFonts w:cs="Leelawadee"/>
        </w:rPr>
        <w:t>u</w:t>
      </w:r>
      <w:r w:rsidRPr="58A9E1E2">
        <w:rPr>
          <w:rFonts w:cs="Leelawadee"/>
        </w:rPr>
        <w:t>r of buyers and sellers are stable and predictable</w:t>
      </w:r>
      <w:r w:rsidR="00587E55" w:rsidRPr="58A9E1E2">
        <w:rPr>
          <w:rFonts w:cs="Leelawadee"/>
        </w:rPr>
        <w:t>;</w:t>
      </w:r>
      <w:r w:rsidRPr="58A9E1E2">
        <w:rPr>
          <w:rFonts w:cs="Leelawadee"/>
        </w:rPr>
        <w:t xml:space="preserve"> interactions among sellers, and between sellers and buyers, are transparent</w:t>
      </w:r>
      <w:r w:rsidR="00587E55" w:rsidRPr="58A9E1E2">
        <w:rPr>
          <w:rFonts w:cs="Leelawadee"/>
        </w:rPr>
        <w:t>;</w:t>
      </w:r>
      <w:r w:rsidRPr="58A9E1E2">
        <w:rPr>
          <w:rFonts w:cs="Leelawadee"/>
        </w:rPr>
        <w:t xml:space="preserve"> and supplies are sufficient, regular, and predictable at affordable, stable, and predictable prices</w:t>
      </w:r>
      <w:r w:rsidR="007A573D" w:rsidRPr="58A9E1E2">
        <w:rPr>
          <w:rFonts w:cs="Leelawadee"/>
        </w:rPr>
        <w:t xml:space="preserve"> to meet the effective demand of households</w:t>
      </w:r>
      <w:r w:rsidRPr="58A9E1E2">
        <w:rPr>
          <w:rFonts w:cs="Leelawadee"/>
        </w:rPr>
        <w:t>.”</w:t>
      </w:r>
    </w:p>
    <w:p w14:paraId="4023F428" w14:textId="38BD7B54" w:rsidR="00D7373C" w:rsidRPr="009C1F63" w:rsidRDefault="00FF2738" w:rsidP="008E4D0B">
      <w:pPr>
        <w:pStyle w:val="NoSpacing"/>
      </w:pPr>
      <w:proofErr w:type="gramStart"/>
      <w:r w:rsidRPr="009C1F63">
        <w:t>With this in mind, an</w:t>
      </w:r>
      <w:proofErr w:type="gramEnd"/>
      <w:r w:rsidRPr="009C1F63">
        <w:t xml:space="preserve"> MFS consists of a collection of indicators, </w:t>
      </w:r>
      <w:r w:rsidR="00561AF0" w:rsidRPr="009C1F63">
        <w:t>drawn from</w:t>
      </w:r>
      <w:r w:rsidRPr="009C1F63">
        <w:t xml:space="preserve"> a single </w:t>
      </w:r>
      <w:r w:rsidR="00573F38">
        <w:t xml:space="preserve">vendor-focused </w:t>
      </w:r>
      <w:r w:rsidR="00561AF0" w:rsidRPr="009C1F63">
        <w:t>assessment</w:t>
      </w:r>
      <w:r w:rsidRPr="009C1F63">
        <w:t xml:space="preserve"> for ease of analysis, that capture data on different dimensions of market functionality. These indicators span topics such as </w:t>
      </w:r>
      <w:r w:rsidR="00277844" w:rsidRPr="009C1F63">
        <w:t xml:space="preserve">the marketplace’s level of physical, financial, and social </w:t>
      </w:r>
      <w:r w:rsidR="00277844" w:rsidRPr="00277844">
        <w:rPr>
          <w:b/>
          <w:bCs/>
        </w:rPr>
        <w:t>accessibility</w:t>
      </w:r>
      <w:r w:rsidR="00277844" w:rsidRPr="009C1F63">
        <w:t xml:space="preserve"> to all groups</w:t>
      </w:r>
      <w:r w:rsidR="004D0FFC">
        <w:t xml:space="preserve"> (including its level of security)</w:t>
      </w:r>
      <w:r w:rsidR="00277844" w:rsidRPr="009C1F63">
        <w:t xml:space="preserve">, </w:t>
      </w:r>
      <w:r w:rsidRPr="009C1F63">
        <w:t xml:space="preserve">the </w:t>
      </w:r>
      <w:r w:rsidRPr="00FF4794">
        <w:rPr>
          <w:b/>
          <w:bCs/>
        </w:rPr>
        <w:t>availability</w:t>
      </w:r>
      <w:r w:rsidR="00277844">
        <w:t xml:space="preserve"> and </w:t>
      </w:r>
      <w:r w:rsidR="00277844">
        <w:rPr>
          <w:b/>
          <w:bCs/>
        </w:rPr>
        <w:t>affordability</w:t>
      </w:r>
      <w:r w:rsidR="00277844">
        <w:t xml:space="preserve"> </w:t>
      </w:r>
      <w:r w:rsidRPr="009C1F63">
        <w:t xml:space="preserve">of core market commodities, the </w:t>
      </w:r>
      <w:r w:rsidR="00277844">
        <w:rPr>
          <w:b/>
          <w:bCs/>
        </w:rPr>
        <w:t>resilience</w:t>
      </w:r>
      <w:r w:rsidR="00277844">
        <w:t xml:space="preserve"> of key supply chains to disruption</w:t>
      </w:r>
      <w:r w:rsidRPr="009C1F63">
        <w:t xml:space="preserve">, </w:t>
      </w:r>
      <w:r w:rsidR="0088449E">
        <w:t xml:space="preserve">issues with the marketplace’s </w:t>
      </w:r>
      <w:r w:rsidR="0088449E">
        <w:rPr>
          <w:b/>
          <w:bCs/>
        </w:rPr>
        <w:t>infrastructure</w:t>
      </w:r>
      <w:r w:rsidR="0088449E">
        <w:t xml:space="preserve"> </w:t>
      </w:r>
      <w:r w:rsidR="004D0FFC">
        <w:t xml:space="preserve">(including that surrounding the </w:t>
      </w:r>
      <w:r w:rsidRPr="009C1F63">
        <w:t xml:space="preserve">transportation of </w:t>
      </w:r>
      <w:r w:rsidR="004D0FFC">
        <w:t>goods)</w:t>
      </w:r>
      <w:r w:rsidRPr="009C1F63">
        <w:t xml:space="preserve">, and so on. Each dimension and indicator </w:t>
      </w:r>
      <w:proofErr w:type="gramStart"/>
      <w:r w:rsidRPr="009C1F63">
        <w:t>is</w:t>
      </w:r>
      <w:proofErr w:type="gramEnd"/>
      <w:r w:rsidRPr="009C1F63">
        <w:t xml:space="preserve"> assigned weights and thresholds depending on </w:t>
      </w:r>
      <w:r w:rsidR="00F77DEF" w:rsidRPr="009C1F63">
        <w:t>how strongly</w:t>
      </w:r>
      <w:r w:rsidRPr="009C1F63">
        <w:t xml:space="preserve"> it influences the </w:t>
      </w:r>
      <w:r w:rsidR="00F77DEF" w:rsidRPr="009C1F63">
        <w:t xml:space="preserve">market’s overall ability to </w:t>
      </w:r>
      <w:r w:rsidR="00214D37" w:rsidRPr="009C1F63">
        <w:t>meet customer demand.</w:t>
      </w:r>
      <w:r w:rsidR="00B2187F" w:rsidRPr="009C1F63">
        <w:t xml:space="preserve"> </w:t>
      </w:r>
    </w:p>
    <w:p w14:paraId="00457B6A" w14:textId="3D25FE52" w:rsidR="00D7373C" w:rsidRPr="009C1F63" w:rsidRDefault="00D7373C" w:rsidP="008E4D0B">
      <w:pPr>
        <w:pStyle w:val="NoSpacing"/>
      </w:pPr>
      <w:r w:rsidRPr="009C1F63">
        <w:t>Generally</w:t>
      </w:r>
      <w:r w:rsidR="00B2187F" w:rsidRPr="009C1F63">
        <w:t>, the MFS is calculated</w:t>
      </w:r>
      <w:r w:rsidR="003724CC" w:rsidRPr="009C1F63">
        <w:t xml:space="preserve"> on</w:t>
      </w:r>
      <w:r w:rsidR="00B2187F" w:rsidRPr="009C1F63">
        <w:t xml:space="preserve"> the </w:t>
      </w:r>
      <w:r w:rsidR="00B2187F" w:rsidRPr="009C1F63">
        <w:rPr>
          <w:b/>
          <w:bCs/>
        </w:rPr>
        <w:t>market level,</w:t>
      </w:r>
      <w:r w:rsidR="00B2187F" w:rsidRPr="009C1F63">
        <w:t xml:space="preserve"> which should correspond to the assessment’s main unit of analysis (</w:t>
      </w:r>
      <w:proofErr w:type="gramStart"/>
      <w:r w:rsidR="00B2187F" w:rsidRPr="009C1F63">
        <w:t>e.g.</w:t>
      </w:r>
      <w:proofErr w:type="gramEnd"/>
      <w:r w:rsidR="00B2187F" w:rsidRPr="009C1F63">
        <w:t xml:space="preserve"> the city, the district, </w:t>
      </w:r>
      <w:r w:rsidRPr="009C1F63">
        <w:t xml:space="preserve">etc.) </w:t>
      </w:r>
      <w:r w:rsidR="00B2187F" w:rsidRPr="009C1F63">
        <w:t xml:space="preserve">If enough data is available to support calculating an MFS on the </w:t>
      </w:r>
      <w:r w:rsidR="00B2187F" w:rsidRPr="009C1F63">
        <w:rPr>
          <w:b/>
          <w:bCs/>
        </w:rPr>
        <w:t>level of individual marketpla</w:t>
      </w:r>
      <w:r w:rsidRPr="009C1F63">
        <w:rPr>
          <w:b/>
          <w:bCs/>
        </w:rPr>
        <w:t>ce</w:t>
      </w:r>
      <w:r w:rsidR="00227F75" w:rsidRPr="009C1F63">
        <w:rPr>
          <w:b/>
          <w:bCs/>
        </w:rPr>
        <w:t>s</w:t>
      </w:r>
      <w:r w:rsidRPr="009C1F63">
        <w:t xml:space="preserve"> (</w:t>
      </w:r>
      <w:proofErr w:type="gramStart"/>
      <w:r w:rsidRPr="009C1F63">
        <w:t>i.e.</w:t>
      </w:r>
      <w:proofErr w:type="gramEnd"/>
      <w:r w:rsidRPr="009C1F63">
        <w:t xml:space="preserve"> the </w:t>
      </w:r>
      <w:r w:rsidR="00227F75" w:rsidRPr="009C1F63">
        <w:t xml:space="preserve">physical locations within communities in which traders gather), </w:t>
      </w:r>
      <w:r w:rsidRPr="009C1F63">
        <w:t>this is also an option.</w:t>
      </w:r>
      <w:r w:rsidR="003724CC" w:rsidRPr="009C1F63">
        <w:t xml:space="preserve"> The MFS is not designed to assess the functionality of individual </w:t>
      </w:r>
      <w:r w:rsidR="00C95CD5" w:rsidRPr="009C1F63">
        <w:t>market actors</w:t>
      </w:r>
      <w:r w:rsidR="003724CC" w:rsidRPr="009C1F63">
        <w:t>.</w:t>
      </w:r>
    </w:p>
    <w:p w14:paraId="2661963D" w14:textId="34898EBF" w:rsidR="00355695" w:rsidRPr="009C1F63" w:rsidRDefault="00FF2738" w:rsidP="00FF2738">
      <w:pPr>
        <w:rPr>
          <w:rFonts w:cs="Leelawadee"/>
          <w:szCs w:val="20"/>
        </w:rPr>
      </w:pPr>
      <w:r w:rsidRPr="009C1F63">
        <w:rPr>
          <w:rFonts w:cs="Leelawadee"/>
          <w:szCs w:val="20"/>
        </w:rPr>
        <w:t xml:space="preserve">Assigning a market functionality score to each monitored area of analysis will result in a map like the one </w:t>
      </w:r>
      <w:r w:rsidR="00825CC8" w:rsidRPr="009C1F63">
        <w:rPr>
          <w:rFonts w:cs="Leelawadee"/>
          <w:szCs w:val="20"/>
        </w:rPr>
        <w:t>on the previous page</w:t>
      </w:r>
      <w:r w:rsidRPr="009C1F63">
        <w:rPr>
          <w:rFonts w:cs="Leelawadee"/>
          <w:szCs w:val="20"/>
        </w:rPr>
        <w:t xml:space="preserve">, in which each area is assigned a single category representing local markets’ aggregated level of functionality. </w:t>
      </w:r>
      <w:r w:rsidR="00825CC8" w:rsidRPr="009C1F63">
        <w:rPr>
          <w:rFonts w:cs="Leelawadee"/>
          <w:szCs w:val="20"/>
        </w:rPr>
        <w:t>Such classifications and maps</w:t>
      </w:r>
      <w:r w:rsidRPr="009C1F63">
        <w:rPr>
          <w:rFonts w:cs="Leelawadee"/>
          <w:szCs w:val="20"/>
        </w:rPr>
        <w:t xml:space="preserve"> can be highly useful to diverse aid actors</w:t>
      </w:r>
      <w:r w:rsidR="00355695" w:rsidRPr="009C1F63">
        <w:rPr>
          <w:rFonts w:cs="Leelawadee"/>
          <w:szCs w:val="20"/>
        </w:rPr>
        <w:t>:</w:t>
      </w:r>
    </w:p>
    <w:p w14:paraId="31D5ECC9" w14:textId="1C151CB7" w:rsidR="00355695" w:rsidRPr="009C1F63" w:rsidRDefault="002D7782" w:rsidP="001C17B6">
      <w:pPr>
        <w:pStyle w:val="ListParagraph"/>
      </w:pPr>
      <w:r w:rsidRPr="009C1F63">
        <w:t>Actors</w:t>
      </w:r>
      <w:r w:rsidR="00FF2738" w:rsidRPr="009C1F63">
        <w:t xml:space="preserve"> focusing on the </w:t>
      </w:r>
      <w:r w:rsidR="00355695" w:rsidRPr="009C1F63">
        <w:t>provision</w:t>
      </w:r>
      <w:r w:rsidR="00FF2738" w:rsidRPr="009C1F63">
        <w:t xml:space="preserve"> of </w:t>
      </w:r>
      <w:r w:rsidR="00355695" w:rsidRPr="009C1F63">
        <w:rPr>
          <w:i/>
          <w:iCs/>
        </w:rPr>
        <w:t>cash and voucher assistance (</w:t>
      </w:r>
      <w:r w:rsidR="00FF2738" w:rsidRPr="009C1F63">
        <w:rPr>
          <w:i/>
          <w:iCs/>
        </w:rPr>
        <w:t>CVA</w:t>
      </w:r>
      <w:r w:rsidR="00355695" w:rsidRPr="009C1F63">
        <w:rPr>
          <w:i/>
          <w:iCs/>
        </w:rPr>
        <w:t>)</w:t>
      </w:r>
      <w:r w:rsidR="00FF2738" w:rsidRPr="009C1F63">
        <w:t xml:space="preserve"> can target </w:t>
      </w:r>
      <w:r w:rsidR="004C7E9C" w:rsidRPr="009C1F63">
        <w:t>highly</w:t>
      </w:r>
      <w:r w:rsidR="00FF2738" w:rsidRPr="009C1F63">
        <w:t xml:space="preserve"> functional markets</w:t>
      </w:r>
      <w:r w:rsidR="004C7E9C" w:rsidRPr="009C1F63">
        <w:t xml:space="preserve"> in which</w:t>
      </w:r>
      <w:r w:rsidR="00FF2738" w:rsidRPr="009C1F63">
        <w:t xml:space="preserve"> potential aid recipients can easily buy core market items</w:t>
      </w:r>
      <w:r w:rsidRPr="009C1F63">
        <w:t xml:space="preserve">. Those considering </w:t>
      </w:r>
      <w:r w:rsidRPr="009C1F63">
        <w:rPr>
          <w:i/>
          <w:iCs/>
        </w:rPr>
        <w:t>local procurement</w:t>
      </w:r>
      <w:r w:rsidRPr="009C1F63">
        <w:t xml:space="preserve"> can also make their purchases through the most functional markets, taking advantage of pre-existing supply chains</w:t>
      </w:r>
      <w:r w:rsidR="004C7E9C" w:rsidRPr="009C1F63">
        <w:t xml:space="preserve"> and networks of market actors.</w:t>
      </w:r>
    </w:p>
    <w:p w14:paraId="12D282FE" w14:textId="366D7FAB" w:rsidR="00355695" w:rsidRPr="009C1F63" w:rsidRDefault="002D7782" w:rsidP="001C17B6">
      <w:pPr>
        <w:pStyle w:val="ListParagraph"/>
      </w:pPr>
      <w:r w:rsidRPr="009C1F63">
        <w:t>Actors</w:t>
      </w:r>
      <w:r w:rsidR="00355695" w:rsidRPr="009C1F63">
        <w:t xml:space="preserve"> considering </w:t>
      </w:r>
      <w:r w:rsidR="00355695" w:rsidRPr="009C1F63">
        <w:rPr>
          <w:i/>
          <w:iCs/>
        </w:rPr>
        <w:t>in-kind distributions</w:t>
      </w:r>
      <w:r w:rsidR="00355695" w:rsidRPr="009C1F63">
        <w:t xml:space="preserve"> can </w:t>
      </w:r>
      <w:r w:rsidRPr="009C1F63">
        <w:t>further investigate</w:t>
      </w:r>
      <w:r w:rsidR="00355695" w:rsidRPr="009C1F63">
        <w:t xml:space="preserve"> less functional </w:t>
      </w:r>
      <w:r w:rsidR="0041665F">
        <w:t xml:space="preserve">target </w:t>
      </w:r>
      <w:r w:rsidR="00355695" w:rsidRPr="009C1F63">
        <w:t xml:space="preserve">markets to understand whether </w:t>
      </w:r>
      <w:r w:rsidRPr="009C1F63">
        <w:t>existing market actors in these areas</w:t>
      </w:r>
      <w:r w:rsidR="00355695" w:rsidRPr="009C1F63">
        <w:t xml:space="preserve"> </w:t>
      </w:r>
      <w:proofErr w:type="gramStart"/>
      <w:r w:rsidRPr="009C1F63">
        <w:t>are capable of</w:t>
      </w:r>
      <w:r w:rsidR="00355695" w:rsidRPr="009C1F63">
        <w:t xml:space="preserve"> supply</w:t>
      </w:r>
      <w:r w:rsidRPr="009C1F63">
        <w:t>ing</w:t>
      </w:r>
      <w:proofErr w:type="gramEnd"/>
      <w:r w:rsidR="00355695" w:rsidRPr="009C1F63">
        <w:t xml:space="preserve"> specific items of interest</w:t>
      </w:r>
      <w:r w:rsidRPr="009C1F63">
        <w:t xml:space="preserve"> or whether they struggle to do so.</w:t>
      </w:r>
    </w:p>
    <w:p w14:paraId="2BD317D9" w14:textId="5333FCB8" w:rsidR="00FF2738" w:rsidRPr="009C1F63" w:rsidRDefault="002D7782" w:rsidP="001C17B6">
      <w:pPr>
        <w:pStyle w:val="ListParagraph"/>
      </w:pPr>
      <w:r w:rsidRPr="009C1F63">
        <w:t>Actors</w:t>
      </w:r>
      <w:r w:rsidR="00FF2738" w:rsidRPr="009C1F63">
        <w:t xml:space="preserve"> focusing on </w:t>
      </w:r>
      <w:r w:rsidR="00FF2738" w:rsidRPr="00F01785">
        <w:rPr>
          <w:i/>
          <w:iCs/>
        </w:rPr>
        <w:t>market-based programming</w:t>
      </w:r>
      <w:r w:rsidR="00FF2738" w:rsidRPr="009C1F63">
        <w:t xml:space="preserve"> or </w:t>
      </w:r>
      <w:r w:rsidR="00FF2738" w:rsidRPr="00F01785">
        <w:rPr>
          <w:i/>
          <w:iCs/>
        </w:rPr>
        <w:t>market systems development</w:t>
      </w:r>
      <w:r w:rsidR="00FF2738" w:rsidRPr="009C1F63">
        <w:t xml:space="preserve"> can target the least functional markets with the aim of removing bottlenecks to trade and improving local communities’ resilience to market shocks. </w:t>
      </w:r>
    </w:p>
    <w:p w14:paraId="4A50B10C" w14:textId="3574BC9A" w:rsidR="00FF2738" w:rsidRPr="009C1F63" w:rsidRDefault="00FF2738" w:rsidP="00D912DF">
      <w:r w:rsidRPr="4E8B7B85">
        <w:rPr>
          <w:b/>
          <w:bCs/>
        </w:rPr>
        <w:t xml:space="preserve">The MFS is </w:t>
      </w:r>
      <w:r w:rsidR="0070760E">
        <w:rPr>
          <w:b/>
          <w:bCs/>
        </w:rPr>
        <w:t>a highly</w:t>
      </w:r>
      <w:r w:rsidRPr="4E8B7B85">
        <w:rPr>
          <w:b/>
          <w:bCs/>
        </w:rPr>
        <w:t xml:space="preserve"> useful </w:t>
      </w:r>
      <w:r w:rsidR="000D231D" w:rsidRPr="4E8B7B85">
        <w:rPr>
          <w:b/>
          <w:bCs/>
        </w:rPr>
        <w:t>extension</w:t>
      </w:r>
      <w:r w:rsidR="00045DCF" w:rsidRPr="4E8B7B85">
        <w:rPr>
          <w:b/>
          <w:bCs/>
        </w:rPr>
        <w:t xml:space="preserve"> of the Joint Market Monitoring Initiative (JMMI)</w:t>
      </w:r>
      <w:r>
        <w:t xml:space="preserve">, </w:t>
      </w:r>
      <w:r w:rsidR="00B05E58">
        <w:t>and</w:t>
      </w:r>
      <w:r w:rsidR="00D912DF">
        <w:t xml:space="preserve"> it has the</w:t>
      </w:r>
      <w:r>
        <w:t xml:space="preserve"> potential to be integrated into other vendor-focused </w:t>
      </w:r>
      <w:r w:rsidR="000D231D">
        <w:t xml:space="preserve">quantitative </w:t>
      </w:r>
      <w:r>
        <w:t xml:space="preserve">research cycles as well. In bringing together a variety of </w:t>
      </w:r>
      <w:r w:rsidR="000D231D">
        <w:t>market indicators from throughout a single questionnaire</w:t>
      </w:r>
      <w:r w:rsidR="00C12A24">
        <w:t xml:space="preserve"> or series of questionnaires</w:t>
      </w:r>
      <w:r>
        <w:t>, the MFS is a valuable summary indicator on par with the cost of the</w:t>
      </w:r>
      <w:r w:rsidR="008E2306">
        <w:t xml:space="preserve"> Minimum Expenditure Basket (</w:t>
      </w:r>
      <w:r>
        <w:t>MEB</w:t>
      </w:r>
      <w:r w:rsidR="008E2306">
        <w:t>)</w:t>
      </w:r>
      <w:r>
        <w:t xml:space="preserve">: an analysis of use not only to those distributing humanitarian </w:t>
      </w:r>
      <w:r w:rsidR="00AE4DEC">
        <w:t>aid</w:t>
      </w:r>
      <w:r>
        <w:t xml:space="preserve">, but also to those engaging in more market-focused interventions through either a humanitarian or a development lens.  </w:t>
      </w:r>
    </w:p>
    <w:p w14:paraId="36182E8D" w14:textId="0CFCE012" w:rsidR="00A91CBD" w:rsidRDefault="00FF2738" w:rsidP="006F1216">
      <w:pPr>
        <w:rPr>
          <w:rFonts w:cs="Leelawadee"/>
        </w:rPr>
      </w:pPr>
      <w:r w:rsidRPr="4E8B7B85">
        <w:rPr>
          <w:rFonts w:cs="Leelawadee"/>
        </w:rPr>
        <w:t>In addition to its value as a standalone analysis, the MFS</w:t>
      </w:r>
      <w:r w:rsidR="00AE4DEC" w:rsidRPr="4E8B7B85">
        <w:rPr>
          <w:rFonts w:cs="Leelawadee"/>
        </w:rPr>
        <w:t>, where present,</w:t>
      </w:r>
      <w:r w:rsidRPr="4E8B7B85">
        <w:rPr>
          <w:rFonts w:cs="Leelawadee"/>
        </w:rPr>
        <w:t xml:space="preserve"> </w:t>
      </w:r>
      <w:r w:rsidR="00AE4DEC" w:rsidRPr="4E8B7B85">
        <w:rPr>
          <w:rFonts w:cs="Leelawadee"/>
        </w:rPr>
        <w:t xml:space="preserve">also </w:t>
      </w:r>
      <w:r w:rsidRPr="4E8B7B85">
        <w:rPr>
          <w:rFonts w:cs="Leelawadee"/>
        </w:rPr>
        <w:t>enabl</w:t>
      </w:r>
      <w:r w:rsidR="00AE4DEC" w:rsidRPr="4E8B7B85">
        <w:rPr>
          <w:rFonts w:cs="Leelawadee"/>
        </w:rPr>
        <w:t>es</w:t>
      </w:r>
      <w:r w:rsidRPr="4E8B7B85">
        <w:rPr>
          <w:rFonts w:cs="Leelawadee"/>
        </w:rPr>
        <w:t xml:space="preserve"> REACH to ensure the presence of a core group of indicators </w:t>
      </w:r>
      <w:r w:rsidR="00AE4DEC" w:rsidRPr="4E8B7B85">
        <w:rPr>
          <w:rFonts w:cs="Leelawadee"/>
        </w:rPr>
        <w:t>and comparable analyses</w:t>
      </w:r>
      <w:r w:rsidRPr="4E8B7B85">
        <w:rPr>
          <w:rFonts w:cs="Leelawadee"/>
        </w:rPr>
        <w:t xml:space="preserve"> </w:t>
      </w:r>
      <w:r w:rsidR="00AE4DEC" w:rsidRPr="4E8B7B85">
        <w:rPr>
          <w:rFonts w:cs="Leelawadee"/>
        </w:rPr>
        <w:t xml:space="preserve">across </w:t>
      </w:r>
      <w:proofErr w:type="gramStart"/>
      <w:r w:rsidRPr="4E8B7B85">
        <w:rPr>
          <w:rFonts w:cs="Leelawadee"/>
        </w:rPr>
        <w:t>all of</w:t>
      </w:r>
      <w:proofErr w:type="gramEnd"/>
      <w:r w:rsidRPr="4E8B7B85">
        <w:rPr>
          <w:rFonts w:cs="Leelawadee"/>
        </w:rPr>
        <w:t xml:space="preserve"> its JMMIs, unlocking new avenues for cross-crisis market analysis. </w:t>
      </w:r>
      <w:r w:rsidR="00AE4DEC" w:rsidRPr="4E8B7B85">
        <w:rPr>
          <w:rFonts w:cs="Leelawadee"/>
        </w:rPr>
        <w:t>Given all this</w:t>
      </w:r>
      <w:r w:rsidRPr="4E8B7B85">
        <w:rPr>
          <w:rFonts w:cs="Leelawadee"/>
        </w:rPr>
        <w:t xml:space="preserve">, </w:t>
      </w:r>
      <w:r w:rsidR="00AE4DEC" w:rsidRPr="4E8B7B85">
        <w:rPr>
          <w:rFonts w:cs="Leelawadee"/>
        </w:rPr>
        <w:t>REACH aims</w:t>
      </w:r>
      <w:r w:rsidRPr="4E8B7B85">
        <w:rPr>
          <w:rFonts w:cs="Leelawadee"/>
        </w:rPr>
        <w:t xml:space="preserve"> to </w:t>
      </w:r>
      <w:r w:rsidR="00AE4DEC" w:rsidRPr="4E8B7B85">
        <w:rPr>
          <w:rFonts w:cs="Leelawadee"/>
        </w:rPr>
        <w:t>incorporate</w:t>
      </w:r>
      <w:r w:rsidRPr="4E8B7B85">
        <w:rPr>
          <w:rFonts w:cs="Leelawadee"/>
        </w:rPr>
        <w:t xml:space="preserve"> a </w:t>
      </w:r>
      <w:r w:rsidR="00AE4DEC" w:rsidRPr="4E8B7B85">
        <w:rPr>
          <w:rFonts w:cs="Leelawadee"/>
        </w:rPr>
        <w:t>semi-</w:t>
      </w:r>
      <w:r w:rsidRPr="4E8B7B85">
        <w:rPr>
          <w:rFonts w:cs="Leelawadee"/>
        </w:rPr>
        <w:t>standard</w:t>
      </w:r>
      <w:r w:rsidR="00AE4DEC" w:rsidRPr="4E8B7B85">
        <w:rPr>
          <w:rFonts w:cs="Leelawadee"/>
        </w:rPr>
        <w:t>ised yet flexible</w:t>
      </w:r>
      <w:r w:rsidRPr="4E8B7B85">
        <w:rPr>
          <w:rFonts w:cs="Leelawadee"/>
        </w:rPr>
        <w:t xml:space="preserve"> market functionality module into each JMMI </w:t>
      </w:r>
      <w:r w:rsidR="00AE4DEC" w:rsidRPr="4E8B7B85">
        <w:rPr>
          <w:rFonts w:cs="Leelawadee"/>
        </w:rPr>
        <w:t>it</w:t>
      </w:r>
      <w:r w:rsidRPr="4E8B7B85">
        <w:rPr>
          <w:rFonts w:cs="Leelawadee"/>
        </w:rPr>
        <w:t xml:space="preserve"> run</w:t>
      </w:r>
      <w:r w:rsidR="00AE4DEC" w:rsidRPr="4E8B7B85">
        <w:rPr>
          <w:rFonts w:cs="Leelawadee"/>
        </w:rPr>
        <w:t>s. It also encourages cash and markets teams to consider</w:t>
      </w:r>
      <w:r w:rsidRPr="4E8B7B85">
        <w:rPr>
          <w:rFonts w:cs="Leelawadee"/>
        </w:rPr>
        <w:t xml:space="preserve"> </w:t>
      </w:r>
      <w:r w:rsidR="00AE4DEC" w:rsidRPr="4E8B7B85">
        <w:rPr>
          <w:rFonts w:cs="Leelawadee"/>
        </w:rPr>
        <w:t>integrating</w:t>
      </w:r>
      <w:r w:rsidRPr="4E8B7B85">
        <w:rPr>
          <w:rFonts w:cs="Leelawadee"/>
        </w:rPr>
        <w:t xml:space="preserve"> </w:t>
      </w:r>
      <w:r w:rsidR="001A226F" w:rsidRPr="4E8B7B85">
        <w:rPr>
          <w:rFonts w:cs="Leelawadee"/>
        </w:rPr>
        <w:t>similar modules</w:t>
      </w:r>
      <w:r w:rsidRPr="4E8B7B85">
        <w:rPr>
          <w:rFonts w:cs="Leelawadee"/>
        </w:rPr>
        <w:t xml:space="preserve"> in</w:t>
      </w:r>
      <w:r w:rsidR="00AE4DEC" w:rsidRPr="4E8B7B85">
        <w:rPr>
          <w:rFonts w:cs="Leelawadee"/>
        </w:rPr>
        <w:t>to</w:t>
      </w:r>
      <w:r w:rsidRPr="4E8B7B85">
        <w:rPr>
          <w:rFonts w:cs="Leelawadee"/>
        </w:rPr>
        <w:t xml:space="preserve"> other thematic </w:t>
      </w:r>
      <w:r w:rsidR="00AE4DEC" w:rsidRPr="4E8B7B85">
        <w:rPr>
          <w:rFonts w:cs="Leelawadee"/>
        </w:rPr>
        <w:t xml:space="preserve">market </w:t>
      </w:r>
      <w:r w:rsidRPr="4E8B7B85">
        <w:rPr>
          <w:rFonts w:cs="Leelawadee"/>
        </w:rPr>
        <w:t>assessments</w:t>
      </w:r>
      <w:r w:rsidR="00300C19" w:rsidRPr="4E8B7B85">
        <w:rPr>
          <w:rFonts w:cs="Leelawadee"/>
        </w:rPr>
        <w:t xml:space="preserve"> that incorporate interviews with market vendors</w:t>
      </w:r>
      <w:r w:rsidR="00C67744" w:rsidRPr="4E8B7B85">
        <w:rPr>
          <w:rFonts w:cs="Leelawadee"/>
        </w:rPr>
        <w:t xml:space="preserve">, such as </w:t>
      </w:r>
      <w:r w:rsidR="0023131B" w:rsidRPr="4E8B7B85">
        <w:rPr>
          <w:rFonts w:cs="Leelawadee"/>
        </w:rPr>
        <w:t xml:space="preserve">Joint Rapid Assessments for Markets (JRAMs), </w:t>
      </w:r>
      <w:r w:rsidR="00C67744" w:rsidRPr="4E8B7B85">
        <w:rPr>
          <w:rFonts w:cs="Leelawadee"/>
        </w:rPr>
        <w:t>supply chain assessments</w:t>
      </w:r>
      <w:r w:rsidR="0023131B" w:rsidRPr="4E8B7B85">
        <w:rPr>
          <w:rFonts w:cs="Leelawadee"/>
        </w:rPr>
        <w:t>, and others</w:t>
      </w:r>
      <w:r w:rsidRPr="4E8B7B85">
        <w:rPr>
          <w:rFonts w:cs="Leelawadee"/>
        </w:rPr>
        <w:t>.</w:t>
      </w:r>
    </w:p>
    <w:p w14:paraId="1A13E825" w14:textId="7CC9A2A6" w:rsidR="00A77539" w:rsidRPr="00AE336E" w:rsidRDefault="0058243D" w:rsidP="0039311D">
      <w:pPr>
        <w:pStyle w:val="Heading3"/>
        <w:rPr>
          <w:lang w:val="en-GB"/>
        </w:rPr>
      </w:pPr>
      <w:r w:rsidRPr="00AE336E">
        <w:rPr>
          <w:lang w:val="en-GB"/>
        </w:rPr>
        <w:lastRenderedPageBreak/>
        <w:t>Dimensions of the MFS</w:t>
      </w:r>
    </w:p>
    <w:p w14:paraId="24E5AE90" w14:textId="77777777" w:rsidR="00DD7AB2" w:rsidRPr="009C1F63" w:rsidRDefault="00693DA5" w:rsidP="00B1613C">
      <w:r w:rsidRPr="009C1F63">
        <w:t>REACH’s Market Functionality Score</w:t>
      </w:r>
      <w:r w:rsidR="00A6060B" w:rsidRPr="009C1F63">
        <w:t xml:space="preserve"> spans five key dimensions</w:t>
      </w:r>
      <w:r w:rsidR="00C1508E" w:rsidRPr="009C1F63">
        <w:t xml:space="preserve">: </w:t>
      </w:r>
      <w:r w:rsidR="00C1508E" w:rsidRPr="009C1F63">
        <w:rPr>
          <w:b/>
          <w:bCs/>
        </w:rPr>
        <w:t>accessibility, availability, affordability, resilience,</w:t>
      </w:r>
      <w:r w:rsidR="00C1508E" w:rsidRPr="009C1F63">
        <w:t xml:space="preserve"> and </w:t>
      </w:r>
      <w:r w:rsidR="00C1508E" w:rsidRPr="009C1F63">
        <w:rPr>
          <w:b/>
          <w:bCs/>
        </w:rPr>
        <w:t>infrastructure</w:t>
      </w:r>
      <w:r w:rsidR="00C1508E" w:rsidRPr="009C1F63">
        <w:t xml:space="preserve">. </w:t>
      </w:r>
    </w:p>
    <w:p w14:paraId="6C5B78DE" w14:textId="749E040D" w:rsidR="00DD7AB2" w:rsidRPr="009C1F63" w:rsidRDefault="00DD7AB2" w:rsidP="00DD7AB2">
      <w:pPr>
        <w:pStyle w:val="ListParagraph"/>
      </w:pPr>
      <w:r w:rsidRPr="009C1F63">
        <w:rPr>
          <w:b/>
          <w:bCs/>
        </w:rPr>
        <w:t>Accessibility:</w:t>
      </w:r>
      <w:r w:rsidRPr="009C1F63">
        <w:t xml:space="preserve"> Do all market actors, including customers, have </w:t>
      </w:r>
      <w:r w:rsidRPr="009C1F63">
        <w:rPr>
          <w:i/>
          <w:iCs/>
        </w:rPr>
        <w:t>physical access</w:t>
      </w:r>
      <w:r w:rsidRPr="009C1F63">
        <w:t xml:space="preserve"> to this </w:t>
      </w:r>
      <w:r w:rsidR="00BE7B3A" w:rsidRPr="009C1F63">
        <w:t>market</w:t>
      </w:r>
      <w:r w:rsidRPr="009C1F63">
        <w:t xml:space="preserve"> (</w:t>
      </w:r>
      <w:r w:rsidR="007E6CDC" w:rsidRPr="009C1F63">
        <w:t>meaning</w:t>
      </w:r>
      <w:r w:rsidRPr="009C1F63">
        <w:t xml:space="preserve"> </w:t>
      </w:r>
      <w:r w:rsidR="00A2736A" w:rsidRPr="009C1F63">
        <w:t>most people</w:t>
      </w:r>
      <w:r w:rsidR="00BE7B3A" w:rsidRPr="009C1F63">
        <w:t xml:space="preserve"> </w:t>
      </w:r>
      <w:proofErr w:type="gramStart"/>
      <w:r w:rsidR="00BE7B3A" w:rsidRPr="009C1F63">
        <w:t>are able to</w:t>
      </w:r>
      <w:proofErr w:type="gramEnd"/>
      <w:r w:rsidR="00BE7B3A" w:rsidRPr="009C1F63">
        <w:t xml:space="preserve"> reach and enter marketplaces and/or businesses </w:t>
      </w:r>
      <w:r w:rsidR="00161D65" w:rsidRPr="009C1F63">
        <w:t xml:space="preserve">from their shelters </w:t>
      </w:r>
      <w:r w:rsidR="00BE7B3A" w:rsidRPr="009C1F63">
        <w:t xml:space="preserve">without major physical effort or </w:t>
      </w:r>
      <w:r w:rsidR="00CE1889" w:rsidRPr="009C1F63">
        <w:t>expense</w:t>
      </w:r>
      <w:r w:rsidR="00A2736A" w:rsidRPr="009C1F63">
        <w:t xml:space="preserve">, </w:t>
      </w:r>
      <w:r w:rsidR="00161D65" w:rsidRPr="009C1F63">
        <w:t>and</w:t>
      </w:r>
      <w:r w:rsidR="00A2736A" w:rsidRPr="009C1F63">
        <w:t xml:space="preserve"> customers</w:t>
      </w:r>
      <w:r w:rsidR="00161D65" w:rsidRPr="009C1F63">
        <w:t xml:space="preserve"> are physically able to bring goods back to their shelters in large enough quantities</w:t>
      </w:r>
      <w:r w:rsidR="00BE7B3A" w:rsidRPr="009C1F63">
        <w:t xml:space="preserve">)? Do all market actors, including customers, have </w:t>
      </w:r>
      <w:r w:rsidR="00BE7B3A" w:rsidRPr="009C1F63">
        <w:rPr>
          <w:i/>
          <w:iCs/>
        </w:rPr>
        <w:t>social access</w:t>
      </w:r>
      <w:r w:rsidR="00BE7B3A" w:rsidRPr="009C1F63">
        <w:t xml:space="preserve"> to this market (</w:t>
      </w:r>
      <w:r w:rsidR="007E6CDC" w:rsidRPr="009C1F63">
        <w:t>meaning</w:t>
      </w:r>
      <w:r w:rsidR="00BE7B3A" w:rsidRPr="009C1F63">
        <w:t xml:space="preserve"> they are not prevented from accessing marketplaces and/or businesses</w:t>
      </w:r>
      <w:r w:rsidR="00161D65" w:rsidRPr="009C1F63">
        <w:t xml:space="preserve"> </w:t>
      </w:r>
      <w:r w:rsidR="005D0BDD" w:rsidRPr="009C1F63">
        <w:t xml:space="preserve">or obtaining goods </w:t>
      </w:r>
      <w:r w:rsidR="00161D65" w:rsidRPr="009C1F63">
        <w:t>due to their gender, ethnicity, or other physical or social characteristics)?</w:t>
      </w:r>
      <w:r w:rsidR="005D0BDD" w:rsidRPr="009C1F63">
        <w:t xml:space="preserve"> Are </w:t>
      </w:r>
      <w:r w:rsidR="00AD733A" w:rsidRPr="009C1F63">
        <w:t>this</w:t>
      </w:r>
      <w:r w:rsidR="005D0BDD" w:rsidRPr="009C1F63">
        <w:t xml:space="preserve"> market</w:t>
      </w:r>
      <w:r w:rsidR="000A78E1">
        <w:t>place</w:t>
      </w:r>
      <w:r w:rsidR="005D0BDD" w:rsidRPr="009C1F63">
        <w:t xml:space="preserve"> and the roads leading to it </w:t>
      </w:r>
      <w:r w:rsidR="005D0BDD" w:rsidRPr="009C1F63">
        <w:rPr>
          <w:i/>
          <w:iCs/>
        </w:rPr>
        <w:t>safe and secure</w:t>
      </w:r>
      <w:r w:rsidR="005D0BDD" w:rsidRPr="009C1F63">
        <w:t xml:space="preserve"> (</w:t>
      </w:r>
      <w:r w:rsidR="007E6CDC" w:rsidRPr="009C1F63">
        <w:t>meaning</w:t>
      </w:r>
      <w:r w:rsidR="005D0BDD" w:rsidRPr="009C1F63">
        <w:t xml:space="preserve"> customers and other market actors can reach marketplaces and/or businesses without putting themselves at risk)?</w:t>
      </w:r>
    </w:p>
    <w:p w14:paraId="6BA0EC72" w14:textId="75D2E3AE" w:rsidR="005D0BDD" w:rsidRPr="009C1F63" w:rsidRDefault="005D0BDD" w:rsidP="00DD7AB2">
      <w:pPr>
        <w:pStyle w:val="ListParagraph"/>
      </w:pPr>
      <w:r w:rsidRPr="009C1F63">
        <w:rPr>
          <w:b/>
          <w:bCs/>
        </w:rPr>
        <w:t>Availability:</w:t>
      </w:r>
      <w:r w:rsidRPr="009C1F63">
        <w:t xml:space="preserve"> </w:t>
      </w:r>
      <w:r w:rsidR="000A78E1">
        <w:t>Can</w:t>
      </w:r>
      <w:r w:rsidRPr="009C1F63">
        <w:t xml:space="preserve"> vendors </w:t>
      </w:r>
      <w:r w:rsidR="00AD733A" w:rsidRPr="009C1F63">
        <w:t xml:space="preserve">in this market </w:t>
      </w:r>
      <w:r w:rsidR="000A78E1">
        <w:t>reliably</w:t>
      </w:r>
      <w:r w:rsidRPr="009C1F63">
        <w:t xml:space="preserve"> provide</w:t>
      </w:r>
      <w:r w:rsidR="00AD733A" w:rsidRPr="009C1F63">
        <w:t xml:space="preserve"> </w:t>
      </w:r>
      <w:r w:rsidR="00970CF9">
        <w:t>all</w:t>
      </w:r>
      <w:r w:rsidR="00AD733A" w:rsidRPr="009C1F63">
        <w:t xml:space="preserve"> core items that local households need to purchase on a regular basis?</w:t>
      </w:r>
    </w:p>
    <w:p w14:paraId="251F6676" w14:textId="631AE725" w:rsidR="00B81564" w:rsidRPr="009C1F63" w:rsidRDefault="00AD733A" w:rsidP="00B81564">
      <w:pPr>
        <w:pStyle w:val="ListParagraph"/>
      </w:pPr>
      <w:r w:rsidRPr="009C1F63">
        <w:rPr>
          <w:b/>
          <w:bCs/>
        </w:rPr>
        <w:t>Affordability:</w:t>
      </w:r>
      <w:r w:rsidRPr="009C1F63">
        <w:t xml:space="preserve"> Do customers have </w:t>
      </w:r>
      <w:r w:rsidRPr="009C1F63">
        <w:rPr>
          <w:i/>
          <w:iCs/>
        </w:rPr>
        <w:t>financial access</w:t>
      </w:r>
      <w:r w:rsidRPr="009C1F63">
        <w:t xml:space="preserve"> to this market (</w:t>
      </w:r>
      <w:r w:rsidR="007E6CDC" w:rsidRPr="009C1F63">
        <w:t>meaning</w:t>
      </w:r>
      <w:r w:rsidRPr="009C1F63">
        <w:t xml:space="preserve"> core items are consistently sold at prices an average local household can afford)?</w:t>
      </w:r>
      <w:r w:rsidR="00B81564" w:rsidRPr="009C1F63">
        <w:t xml:space="preserve"> Are</w:t>
      </w:r>
      <w:r w:rsidR="00FE535A" w:rsidRPr="009C1F63">
        <w:t xml:space="preserve"> the</w:t>
      </w:r>
      <w:r w:rsidR="00B81564" w:rsidRPr="009C1F63">
        <w:t xml:space="preserve"> prices</w:t>
      </w:r>
      <w:r w:rsidR="00FE535A" w:rsidRPr="009C1F63">
        <w:t xml:space="preserve"> for core items </w:t>
      </w:r>
      <w:r w:rsidR="00FE535A" w:rsidRPr="009C1F63">
        <w:rPr>
          <w:i/>
          <w:iCs/>
        </w:rPr>
        <w:t>stable</w:t>
      </w:r>
      <w:r w:rsidR="00B81564" w:rsidRPr="009C1F63">
        <w:t xml:space="preserve"> in this market (</w:t>
      </w:r>
      <w:r w:rsidR="007E6CDC" w:rsidRPr="009C1F63">
        <w:t>meaning</w:t>
      </w:r>
      <w:r w:rsidR="00B81564" w:rsidRPr="009C1F63">
        <w:t xml:space="preserve"> they change slowly enough to enable vendors and customers to plan </w:t>
      </w:r>
      <w:r w:rsidR="00FE535A" w:rsidRPr="009C1F63">
        <w:t>future</w:t>
      </w:r>
      <w:r w:rsidR="00B81564" w:rsidRPr="009C1F63">
        <w:t xml:space="preserve"> expenditures)?</w:t>
      </w:r>
    </w:p>
    <w:p w14:paraId="1260E22B" w14:textId="06E4FDBA" w:rsidR="00B81564" w:rsidRPr="009C1F63" w:rsidRDefault="00B81564" w:rsidP="00B81564">
      <w:pPr>
        <w:pStyle w:val="ListParagraph"/>
      </w:pPr>
      <w:r w:rsidRPr="009C1F63">
        <w:rPr>
          <w:b/>
          <w:bCs/>
        </w:rPr>
        <w:t>Resilience:</w:t>
      </w:r>
      <w:r w:rsidRPr="009C1F63">
        <w:t xml:space="preserve"> </w:t>
      </w:r>
      <w:r w:rsidR="00FE535A" w:rsidRPr="009C1F63">
        <w:t xml:space="preserve">Do </w:t>
      </w:r>
      <w:r w:rsidR="00FE535A" w:rsidRPr="009C1F63">
        <w:rPr>
          <w:i/>
          <w:iCs/>
        </w:rPr>
        <w:t>supply chains</w:t>
      </w:r>
      <w:r w:rsidR="00FE535A" w:rsidRPr="009C1F63">
        <w:t xml:space="preserve"> for core items in this market function reliably? Are vendors in this market consistently able to </w:t>
      </w:r>
      <w:r w:rsidR="00FE535A" w:rsidRPr="009C1F63">
        <w:rPr>
          <w:i/>
          <w:iCs/>
        </w:rPr>
        <w:t>restock</w:t>
      </w:r>
      <w:r w:rsidR="00FE535A" w:rsidRPr="009C1F63">
        <w:t xml:space="preserve"> the core items they carry before they run out? </w:t>
      </w:r>
      <w:r w:rsidR="00B35C7D" w:rsidRPr="009C1F63">
        <w:t xml:space="preserve">Do market actors in this market obtain their goods from </w:t>
      </w:r>
      <w:r w:rsidR="00B35C7D" w:rsidRPr="009C1F63">
        <w:rPr>
          <w:i/>
          <w:iCs/>
        </w:rPr>
        <w:t>a variety of cities and/or supply routes</w:t>
      </w:r>
      <w:r w:rsidR="00B35C7D" w:rsidRPr="009C1F63">
        <w:t>, or do most goods reach this market via a single supply route that may be vulnerable to disruption?</w:t>
      </w:r>
    </w:p>
    <w:p w14:paraId="397A157C" w14:textId="3B573EE3" w:rsidR="00B35C7D" w:rsidRPr="009C1F63" w:rsidRDefault="00B35C7D" w:rsidP="00B81564">
      <w:pPr>
        <w:pStyle w:val="ListParagraph"/>
      </w:pPr>
      <w:r w:rsidRPr="009C1F63">
        <w:rPr>
          <w:b/>
          <w:bCs/>
        </w:rPr>
        <w:t>Infrastructure:</w:t>
      </w:r>
      <w:r w:rsidRPr="009C1F63">
        <w:t xml:space="preserve"> Is the</w:t>
      </w:r>
      <w:r w:rsidR="007F19BC">
        <w:t xml:space="preserve"> </w:t>
      </w:r>
      <w:r w:rsidR="007F19BC" w:rsidRPr="007F19BC">
        <w:rPr>
          <w:i/>
          <w:iCs/>
        </w:rPr>
        <w:t>physical</w:t>
      </w:r>
      <w:r w:rsidRPr="007F19BC">
        <w:rPr>
          <w:i/>
          <w:iCs/>
        </w:rPr>
        <w:t xml:space="preserve"> infrastructure</w:t>
      </w:r>
      <w:r w:rsidRPr="009C1F63">
        <w:t xml:space="preserve"> in and around this market (buildings, roads, etc.) in </w:t>
      </w:r>
      <w:r w:rsidRPr="007F19BC">
        <w:t>sufficiently good condition t</w:t>
      </w:r>
      <w:r w:rsidRPr="009C1F63">
        <w:t xml:space="preserve">o support normal livelihood and trading activities? </w:t>
      </w:r>
      <w:r w:rsidR="008B3FDE" w:rsidRPr="009C1F63">
        <w:t xml:space="preserve">Do vendors in this market have access to </w:t>
      </w:r>
      <w:r w:rsidR="008B3FDE" w:rsidRPr="009C1F63">
        <w:rPr>
          <w:i/>
          <w:iCs/>
        </w:rPr>
        <w:t>locked, secure storage facilities</w:t>
      </w:r>
      <w:r w:rsidR="008B3FDE" w:rsidRPr="009C1F63">
        <w:t xml:space="preserve"> where they can keep their stock? Does the </w:t>
      </w:r>
      <w:r w:rsidR="008B3FDE" w:rsidRPr="008671CE">
        <w:rPr>
          <w:i/>
          <w:iCs/>
        </w:rPr>
        <w:t>financial infrastructure</w:t>
      </w:r>
      <w:r w:rsidR="008B3FDE" w:rsidRPr="009C1F63">
        <w:t xml:space="preserve"> exist in this market to </w:t>
      </w:r>
      <w:r w:rsidR="008B3FDE" w:rsidRPr="008671CE">
        <w:t>support alternative payment modalities beyond</w:t>
      </w:r>
      <w:r w:rsidR="008B3FDE" w:rsidRPr="009C1F63">
        <w:t xml:space="preserve"> physical cash and informal credit?</w:t>
      </w:r>
    </w:p>
    <w:p w14:paraId="34B1C84A" w14:textId="24944768" w:rsidR="00B1613C" w:rsidRPr="009C1F63" w:rsidRDefault="00C1508E" w:rsidP="00B1613C">
      <w:pPr>
        <w:rPr>
          <w:rFonts w:cs="Leelawadee"/>
          <w:szCs w:val="20"/>
        </w:rPr>
      </w:pPr>
      <w:r w:rsidRPr="009C1F63">
        <w:t>E</w:t>
      </w:r>
      <w:r w:rsidR="00A6060B" w:rsidRPr="009C1F63">
        <w:t xml:space="preserve">ach of </w:t>
      </w:r>
      <w:r w:rsidRPr="009C1F63">
        <w:t>these</w:t>
      </w:r>
      <w:r w:rsidR="00A6060B" w:rsidRPr="009C1F63">
        <w:t xml:space="preserve"> </w:t>
      </w:r>
      <w:r w:rsidR="00B81564" w:rsidRPr="009C1F63">
        <w:t xml:space="preserve">dimensions </w:t>
      </w:r>
      <w:r w:rsidR="00A6060B" w:rsidRPr="009C1F63">
        <w:t xml:space="preserve">contributes to a market’s </w:t>
      </w:r>
      <w:r w:rsidR="007F3FBD" w:rsidRPr="009C1F63">
        <w:t xml:space="preserve">ability to both supply customers with core food and non-food items and enable market vendors to conduct business freely. </w:t>
      </w:r>
      <w:r w:rsidR="00B81564" w:rsidRPr="009C1F63">
        <w:rPr>
          <w:rFonts w:cs="Leelawadee"/>
          <w:szCs w:val="20"/>
        </w:rPr>
        <w:t>Below is</w:t>
      </w:r>
      <w:r w:rsidR="00B1613C" w:rsidRPr="009C1F63">
        <w:rPr>
          <w:rFonts w:cs="Leelawadee"/>
          <w:szCs w:val="20"/>
        </w:rPr>
        <w:t xml:space="preserve"> </w:t>
      </w:r>
      <w:r w:rsidR="00693DA5" w:rsidRPr="009C1F63">
        <w:rPr>
          <w:rFonts w:cs="Leelawadee"/>
          <w:szCs w:val="20"/>
        </w:rPr>
        <w:t>a non-exhaustive list of</w:t>
      </w:r>
      <w:r w:rsidR="00B1613C" w:rsidRPr="009C1F63">
        <w:rPr>
          <w:rFonts w:cs="Leelawadee"/>
          <w:szCs w:val="20"/>
        </w:rPr>
        <w:t xml:space="preserve"> key indicators that fall under each dimension</w:t>
      </w:r>
      <w:r w:rsidR="00693DA5" w:rsidRPr="009C1F63">
        <w:rPr>
          <w:rFonts w:cs="Leelawadee"/>
          <w:szCs w:val="20"/>
        </w:rPr>
        <w:t>. These key indicators are tailored for</w:t>
      </w:r>
      <w:r w:rsidR="00B1613C" w:rsidRPr="009C1F63">
        <w:rPr>
          <w:rFonts w:cs="Leelawadee"/>
          <w:szCs w:val="20"/>
        </w:rPr>
        <w:t xml:space="preserve"> JMMI vendor questionnaires, although an MFS can be implemented in other types of assessments as wel</w:t>
      </w:r>
      <w:r w:rsidR="00693DA5" w:rsidRPr="009C1F63">
        <w:rPr>
          <w:rFonts w:cs="Leelawadee"/>
          <w:szCs w:val="20"/>
        </w:rPr>
        <w:t>l</w:t>
      </w:r>
      <w:r w:rsidR="0045536D" w:rsidRPr="009C1F63">
        <w:rPr>
          <w:rFonts w:cs="Leelawadee"/>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7200"/>
      </w:tblGrid>
      <w:tr w:rsidR="00767387" w:rsidRPr="009C1F63" w14:paraId="39F3EE21" w14:textId="77777777" w:rsidTr="00727920">
        <w:trPr>
          <w:trHeight w:val="144"/>
        </w:trPr>
        <w:tc>
          <w:tcPr>
            <w:tcW w:w="2520" w:type="dxa"/>
            <w:shd w:val="clear" w:color="auto" w:fill="EE5859"/>
          </w:tcPr>
          <w:p w14:paraId="235D7CA0" w14:textId="77777777" w:rsidR="00B1613C" w:rsidRPr="00084973" w:rsidRDefault="00B1613C" w:rsidP="00084973">
            <w:pPr>
              <w:pStyle w:val="TableText"/>
              <w:rPr>
                <w:color w:val="FFFFFF" w:themeColor="background1"/>
                <w:sz w:val="22"/>
              </w:rPr>
            </w:pPr>
            <w:r w:rsidRPr="00084973">
              <w:rPr>
                <w:color w:val="FFFFFF" w:themeColor="background1"/>
                <w:sz w:val="22"/>
              </w:rPr>
              <w:t>Dimension</w:t>
            </w:r>
          </w:p>
        </w:tc>
        <w:tc>
          <w:tcPr>
            <w:tcW w:w="7200" w:type="dxa"/>
            <w:shd w:val="clear" w:color="auto" w:fill="EE5859"/>
          </w:tcPr>
          <w:p w14:paraId="5482D360" w14:textId="0D4D8576" w:rsidR="00B1613C" w:rsidRPr="00084973" w:rsidRDefault="00EB7488" w:rsidP="00084973">
            <w:pPr>
              <w:pStyle w:val="TableText"/>
              <w:rPr>
                <w:color w:val="FFFFFF" w:themeColor="background1"/>
                <w:sz w:val="22"/>
              </w:rPr>
            </w:pPr>
            <w:r w:rsidRPr="00084973">
              <w:rPr>
                <w:color w:val="FFFFFF" w:themeColor="background1"/>
                <w:sz w:val="22"/>
              </w:rPr>
              <w:t>Key indicators</w:t>
            </w:r>
          </w:p>
        </w:tc>
      </w:tr>
      <w:tr w:rsidR="00767387" w:rsidRPr="009C1F63" w14:paraId="74004A95" w14:textId="77777777" w:rsidTr="00727920">
        <w:trPr>
          <w:trHeight w:val="144"/>
        </w:trPr>
        <w:tc>
          <w:tcPr>
            <w:tcW w:w="2520" w:type="dxa"/>
            <w:shd w:val="clear" w:color="auto" w:fill="EFF0F2"/>
          </w:tcPr>
          <w:p w14:paraId="5E03432D" w14:textId="77777777" w:rsidR="00B1613C" w:rsidRPr="009C1F63" w:rsidRDefault="00B1613C" w:rsidP="00084973">
            <w:pPr>
              <w:pStyle w:val="TableText"/>
              <w:rPr>
                <w:b/>
                <w:bCs/>
                <w:szCs w:val="20"/>
              </w:rPr>
            </w:pPr>
            <w:r w:rsidRPr="009C1F63">
              <w:rPr>
                <w:b/>
                <w:bCs/>
                <w:szCs w:val="20"/>
              </w:rPr>
              <w:t>Accessibility</w:t>
            </w:r>
          </w:p>
          <w:p w14:paraId="3E34F15C" w14:textId="77777777" w:rsidR="00B1613C" w:rsidRPr="009C1F63" w:rsidRDefault="00B1613C" w:rsidP="00084973">
            <w:pPr>
              <w:pStyle w:val="TableText"/>
              <w:rPr>
                <w:szCs w:val="20"/>
              </w:rPr>
            </w:pPr>
            <w:r w:rsidRPr="009C1F63">
              <w:rPr>
                <w:i/>
                <w:iCs/>
                <w:szCs w:val="20"/>
              </w:rPr>
              <w:t>(</w:t>
            </w:r>
            <w:proofErr w:type="gramStart"/>
            <w:r w:rsidRPr="009C1F63">
              <w:rPr>
                <w:i/>
                <w:iCs/>
                <w:szCs w:val="20"/>
              </w:rPr>
              <w:t>including</w:t>
            </w:r>
            <w:proofErr w:type="gramEnd"/>
            <w:r w:rsidRPr="009C1F63">
              <w:rPr>
                <w:i/>
                <w:iCs/>
                <w:szCs w:val="20"/>
              </w:rPr>
              <w:t xml:space="preserve"> physical access, social access, insecurity)</w:t>
            </w:r>
          </w:p>
        </w:tc>
        <w:tc>
          <w:tcPr>
            <w:tcW w:w="7200" w:type="dxa"/>
            <w:shd w:val="clear" w:color="auto" w:fill="EFF0F2"/>
          </w:tcPr>
          <w:p w14:paraId="242576FA" w14:textId="750EEB18" w:rsidR="00E635B7" w:rsidRDefault="00E635B7" w:rsidP="00084973">
            <w:pPr>
              <w:pStyle w:val="TableText"/>
            </w:pPr>
            <w:r w:rsidRPr="38299ADE">
              <w:t xml:space="preserve">% of interviewed vendors reporting that some customers </w:t>
            </w:r>
            <w:r>
              <w:t>have faced</w:t>
            </w:r>
            <w:r w:rsidRPr="38299ADE">
              <w:t xml:space="preserve"> physical barriers to accessing marketplace</w:t>
            </w:r>
            <w:r>
              <w:t xml:space="preserve">s over the last </w:t>
            </w:r>
            <w:r w:rsidR="00AA6EBD">
              <w:t>X days/months</w:t>
            </w:r>
          </w:p>
          <w:p w14:paraId="24485529" w14:textId="77777777" w:rsidR="000E4DCF" w:rsidRPr="009C1F63" w:rsidRDefault="000E4DCF" w:rsidP="000E4DCF">
            <w:pPr>
              <w:pStyle w:val="TableText"/>
            </w:pPr>
            <w:r w:rsidRPr="2206C179">
              <w:t>% of interviewed vendors reporting the presence of damaged, deteriorating, or dangerous access roads</w:t>
            </w:r>
            <w:r>
              <w:t>, or the absence of enough usable access roads,</w:t>
            </w:r>
            <w:r w:rsidRPr="2206C179">
              <w:t xml:space="preserve"> serving their marketplaces</w:t>
            </w:r>
            <w:r>
              <w:rPr>
                <w:szCs w:val="20"/>
              </w:rPr>
              <w:t xml:space="preserve"> over the last X days/months</w:t>
            </w:r>
          </w:p>
          <w:p w14:paraId="223D931C" w14:textId="519FA9FD" w:rsidR="00956A3E" w:rsidRPr="009C1F63" w:rsidRDefault="00956A3E" w:rsidP="00084973">
            <w:pPr>
              <w:pStyle w:val="TableText"/>
            </w:pPr>
            <w:r w:rsidRPr="38299ADE">
              <w:t xml:space="preserve">% of interviewed vendors reporting that some customers </w:t>
            </w:r>
            <w:r>
              <w:t>have faced</w:t>
            </w:r>
            <w:r w:rsidRPr="38299ADE">
              <w:t xml:space="preserve"> social barriers to accessing marketplace</w:t>
            </w:r>
            <w:r>
              <w:t>s over the</w:t>
            </w:r>
            <w:r w:rsidR="00AA6EBD">
              <w:t xml:space="preserve"> last</w:t>
            </w:r>
            <w:r>
              <w:t xml:space="preserve"> </w:t>
            </w:r>
            <w:r w:rsidR="00AA6EBD">
              <w:t>X days/months</w:t>
            </w:r>
          </w:p>
          <w:p w14:paraId="2C487D6B" w14:textId="4909177D" w:rsidR="00B1613C" w:rsidRPr="009C1F63" w:rsidRDefault="00B1613C" w:rsidP="00084973">
            <w:pPr>
              <w:pStyle w:val="TableText"/>
              <w:rPr>
                <w:szCs w:val="20"/>
              </w:rPr>
            </w:pPr>
            <w:r w:rsidRPr="009C1F63">
              <w:rPr>
                <w:szCs w:val="20"/>
              </w:rPr>
              <w:t>% of interviewed vendors reporting concern</w:t>
            </w:r>
            <w:r w:rsidR="00E422B6">
              <w:rPr>
                <w:szCs w:val="20"/>
              </w:rPr>
              <w:t>s</w:t>
            </w:r>
            <w:r w:rsidRPr="009C1F63">
              <w:rPr>
                <w:szCs w:val="20"/>
              </w:rPr>
              <w:t xml:space="preserve"> about lack of safety and/or insecurity in their marketplaces</w:t>
            </w:r>
            <w:r w:rsidR="003905D9">
              <w:rPr>
                <w:szCs w:val="20"/>
              </w:rPr>
              <w:t xml:space="preserve"> over the </w:t>
            </w:r>
            <w:r w:rsidR="00AA6EBD">
              <w:rPr>
                <w:szCs w:val="20"/>
              </w:rPr>
              <w:t>l</w:t>
            </w:r>
            <w:r w:rsidR="003905D9">
              <w:rPr>
                <w:szCs w:val="20"/>
              </w:rPr>
              <w:t xml:space="preserve">ast </w:t>
            </w:r>
            <w:r w:rsidR="00AA6EBD">
              <w:t>X days/months</w:t>
            </w:r>
          </w:p>
        </w:tc>
      </w:tr>
      <w:tr w:rsidR="00767387" w:rsidRPr="009C1F63" w14:paraId="6A3E191A" w14:textId="77777777" w:rsidTr="00727920">
        <w:trPr>
          <w:trHeight w:val="144"/>
        </w:trPr>
        <w:tc>
          <w:tcPr>
            <w:tcW w:w="2520" w:type="dxa"/>
            <w:shd w:val="clear" w:color="auto" w:fill="auto"/>
          </w:tcPr>
          <w:p w14:paraId="4A3A38BB" w14:textId="77777777" w:rsidR="00B1613C" w:rsidRPr="009C1F63" w:rsidRDefault="00B1613C" w:rsidP="00084973">
            <w:pPr>
              <w:pStyle w:val="TableText"/>
              <w:rPr>
                <w:b/>
                <w:bCs/>
                <w:szCs w:val="20"/>
              </w:rPr>
            </w:pPr>
            <w:r w:rsidRPr="009C1F63">
              <w:rPr>
                <w:b/>
                <w:bCs/>
                <w:szCs w:val="20"/>
              </w:rPr>
              <w:lastRenderedPageBreak/>
              <w:t>Availability</w:t>
            </w:r>
          </w:p>
          <w:p w14:paraId="369F287D" w14:textId="77777777" w:rsidR="00B1613C" w:rsidRPr="009C1F63" w:rsidRDefault="00B1613C" w:rsidP="00084973">
            <w:pPr>
              <w:pStyle w:val="TableText"/>
              <w:rPr>
                <w:i/>
                <w:iCs/>
                <w:szCs w:val="20"/>
              </w:rPr>
            </w:pPr>
            <w:r w:rsidRPr="009C1F63">
              <w:rPr>
                <w:i/>
                <w:iCs/>
                <w:szCs w:val="20"/>
              </w:rPr>
              <w:t>(</w:t>
            </w:r>
            <w:proofErr w:type="gramStart"/>
            <w:r w:rsidRPr="009C1F63">
              <w:rPr>
                <w:i/>
                <w:iCs/>
                <w:szCs w:val="20"/>
              </w:rPr>
              <w:t>including</w:t>
            </w:r>
            <w:proofErr w:type="gramEnd"/>
            <w:r w:rsidRPr="009C1F63">
              <w:rPr>
                <w:i/>
                <w:iCs/>
                <w:szCs w:val="20"/>
              </w:rPr>
              <w:t xml:space="preserve"> presence and diversity of core items)</w:t>
            </w:r>
          </w:p>
        </w:tc>
        <w:tc>
          <w:tcPr>
            <w:tcW w:w="7200" w:type="dxa"/>
            <w:shd w:val="clear" w:color="auto" w:fill="auto"/>
          </w:tcPr>
          <w:p w14:paraId="5FA223A3" w14:textId="0732D95D" w:rsidR="00B1613C" w:rsidRPr="009C1F63" w:rsidRDefault="00E422B6" w:rsidP="00084973">
            <w:pPr>
              <w:pStyle w:val="TableText"/>
            </w:pPr>
            <w:r>
              <w:t>L</w:t>
            </w:r>
            <w:r w:rsidR="00012052" w:rsidRPr="2206C179">
              <w:t xml:space="preserve">evel of availability of </w:t>
            </w:r>
            <w:r w:rsidR="00057467">
              <w:t>monitored</w:t>
            </w:r>
            <w:r w:rsidR="00012052" w:rsidRPr="2206C179">
              <w:t xml:space="preserve"> items</w:t>
            </w:r>
            <w:r w:rsidR="00896481">
              <w:t xml:space="preserve"> during the data collection window</w:t>
            </w:r>
            <w:r w:rsidR="00B1613C" w:rsidRPr="2206C179">
              <w:t xml:space="preserve"> (by category</w:t>
            </w:r>
            <w:r w:rsidR="00896481">
              <w:t xml:space="preserve"> of item</w:t>
            </w:r>
            <w:r w:rsidR="00B1613C" w:rsidRPr="2206C179">
              <w:t>)</w:t>
            </w:r>
          </w:p>
        </w:tc>
      </w:tr>
      <w:tr w:rsidR="00767387" w:rsidRPr="009C1F63" w14:paraId="6F979CF8" w14:textId="77777777" w:rsidTr="00727920">
        <w:trPr>
          <w:trHeight w:val="144"/>
        </w:trPr>
        <w:tc>
          <w:tcPr>
            <w:tcW w:w="2520" w:type="dxa"/>
            <w:shd w:val="clear" w:color="auto" w:fill="EFF0F2"/>
          </w:tcPr>
          <w:p w14:paraId="352EDCD1" w14:textId="77777777" w:rsidR="00767387" w:rsidRPr="009C1F63" w:rsidRDefault="00767387" w:rsidP="00084973">
            <w:pPr>
              <w:pStyle w:val="TableText"/>
              <w:rPr>
                <w:b/>
                <w:bCs/>
              </w:rPr>
            </w:pPr>
            <w:r w:rsidRPr="38299ADE">
              <w:rPr>
                <w:b/>
                <w:bCs/>
              </w:rPr>
              <w:t>Affordability</w:t>
            </w:r>
          </w:p>
          <w:p w14:paraId="58CEAE65" w14:textId="77777777" w:rsidR="00B1613C" w:rsidRPr="009C1F63" w:rsidRDefault="00B1613C" w:rsidP="00084973">
            <w:pPr>
              <w:pStyle w:val="TableText"/>
              <w:rPr>
                <w:i/>
                <w:iCs/>
                <w:szCs w:val="20"/>
              </w:rPr>
            </w:pPr>
            <w:r w:rsidRPr="009C1F63">
              <w:rPr>
                <w:i/>
                <w:iCs/>
                <w:szCs w:val="20"/>
              </w:rPr>
              <w:t>(</w:t>
            </w:r>
            <w:proofErr w:type="gramStart"/>
            <w:r w:rsidRPr="009C1F63">
              <w:rPr>
                <w:i/>
                <w:iCs/>
                <w:szCs w:val="20"/>
              </w:rPr>
              <w:t>including</w:t>
            </w:r>
            <w:proofErr w:type="gramEnd"/>
            <w:r w:rsidRPr="009C1F63">
              <w:rPr>
                <w:i/>
                <w:iCs/>
                <w:szCs w:val="20"/>
              </w:rPr>
              <w:t xml:space="preserve"> price levels and financial access)</w:t>
            </w:r>
          </w:p>
        </w:tc>
        <w:tc>
          <w:tcPr>
            <w:tcW w:w="7200" w:type="dxa"/>
            <w:shd w:val="clear" w:color="auto" w:fill="EFF0F2"/>
          </w:tcPr>
          <w:p w14:paraId="5884CBD4" w14:textId="02CA1EF1" w:rsidR="004516D6" w:rsidRDefault="004516D6" w:rsidP="00630CA7">
            <w:pPr>
              <w:pStyle w:val="TableText"/>
            </w:pPr>
            <w:r>
              <w:t>Comparison of median prices at the national and market level</w:t>
            </w:r>
            <w:r w:rsidR="00057467">
              <w:t xml:space="preserve"> (by item)</w:t>
            </w:r>
          </w:p>
          <w:p w14:paraId="6B0C6C2E" w14:textId="4F465702" w:rsidR="00CB2956" w:rsidRDefault="00630CA7" w:rsidP="00630CA7">
            <w:pPr>
              <w:pStyle w:val="TableText"/>
            </w:pPr>
            <w:r w:rsidRPr="00630CA7">
              <w:t>% of interviewed vendors reporting that some customers have faced financial barriers to accessing marketplaces over the last X days/months</w:t>
            </w:r>
          </w:p>
          <w:p w14:paraId="3FBDCE14" w14:textId="7D072249" w:rsidR="00B1613C" w:rsidRPr="009C1F63" w:rsidRDefault="000A445C" w:rsidP="00084973">
            <w:pPr>
              <w:pStyle w:val="TableText"/>
              <w:rPr>
                <w:szCs w:val="20"/>
              </w:rPr>
            </w:pPr>
            <w:r>
              <w:rPr>
                <w:szCs w:val="20"/>
              </w:rPr>
              <w:t xml:space="preserve">% of interviewed vendors unable to predict price changes over the next </w:t>
            </w:r>
            <w:r w:rsidR="005E01F5">
              <w:rPr>
                <w:szCs w:val="20"/>
              </w:rPr>
              <w:t>X days/months</w:t>
            </w:r>
          </w:p>
        </w:tc>
      </w:tr>
      <w:tr w:rsidR="00767387" w:rsidRPr="009C1F63" w14:paraId="000FA5B9" w14:textId="77777777" w:rsidTr="00727920">
        <w:trPr>
          <w:trHeight w:val="144"/>
        </w:trPr>
        <w:tc>
          <w:tcPr>
            <w:tcW w:w="2520" w:type="dxa"/>
          </w:tcPr>
          <w:p w14:paraId="266DCFC7" w14:textId="77777777" w:rsidR="00B1613C" w:rsidRPr="009C1F63" w:rsidRDefault="00B1613C" w:rsidP="00084973">
            <w:pPr>
              <w:pStyle w:val="TableText"/>
              <w:rPr>
                <w:b/>
                <w:bCs/>
                <w:szCs w:val="20"/>
              </w:rPr>
            </w:pPr>
            <w:r w:rsidRPr="009C1F63">
              <w:rPr>
                <w:b/>
                <w:bCs/>
                <w:szCs w:val="20"/>
              </w:rPr>
              <w:t>Resilience</w:t>
            </w:r>
          </w:p>
          <w:p w14:paraId="5DC8DE88" w14:textId="77777777" w:rsidR="00B1613C" w:rsidRPr="009C1F63" w:rsidRDefault="00B1613C" w:rsidP="00084973">
            <w:pPr>
              <w:pStyle w:val="TableText"/>
              <w:rPr>
                <w:i/>
                <w:iCs/>
                <w:szCs w:val="20"/>
              </w:rPr>
            </w:pPr>
            <w:r w:rsidRPr="009C1F63">
              <w:rPr>
                <w:i/>
                <w:iCs/>
                <w:szCs w:val="20"/>
              </w:rPr>
              <w:t>(</w:t>
            </w:r>
            <w:proofErr w:type="gramStart"/>
            <w:r w:rsidRPr="009C1F63">
              <w:rPr>
                <w:i/>
                <w:iCs/>
                <w:szCs w:val="20"/>
              </w:rPr>
              <w:t>including</w:t>
            </w:r>
            <w:proofErr w:type="gramEnd"/>
            <w:r w:rsidRPr="009C1F63">
              <w:rPr>
                <w:i/>
                <w:iCs/>
                <w:szCs w:val="20"/>
              </w:rPr>
              <w:t xml:space="preserve"> stock levels and vulnerability to disruption)</w:t>
            </w:r>
          </w:p>
        </w:tc>
        <w:tc>
          <w:tcPr>
            <w:tcW w:w="7200" w:type="dxa"/>
          </w:tcPr>
          <w:p w14:paraId="7E0DEE0E" w14:textId="565F7E92" w:rsidR="00B1613C" w:rsidRDefault="00770743" w:rsidP="00084973">
            <w:pPr>
              <w:pStyle w:val="TableText"/>
              <w:rPr>
                <w:szCs w:val="20"/>
              </w:rPr>
            </w:pPr>
            <w:r>
              <w:rPr>
                <w:szCs w:val="20"/>
              </w:rPr>
              <w:t>Level of stock of assessed items</w:t>
            </w:r>
            <w:r w:rsidR="005E01F5">
              <w:rPr>
                <w:szCs w:val="20"/>
              </w:rPr>
              <w:t xml:space="preserve"> during the data collection window (by category)</w:t>
            </w:r>
          </w:p>
          <w:p w14:paraId="5556FA2B" w14:textId="0560CB73" w:rsidR="00770743" w:rsidRPr="009C1F63" w:rsidRDefault="006B323C" w:rsidP="00084973">
            <w:pPr>
              <w:pStyle w:val="TableText"/>
              <w:rPr>
                <w:szCs w:val="20"/>
              </w:rPr>
            </w:pPr>
            <w:r>
              <w:rPr>
                <w:szCs w:val="20"/>
              </w:rPr>
              <w:t>Ease of</w:t>
            </w:r>
            <w:r w:rsidR="00770743">
              <w:rPr>
                <w:szCs w:val="20"/>
              </w:rPr>
              <w:t xml:space="preserve"> restock</w:t>
            </w:r>
            <w:r>
              <w:rPr>
                <w:szCs w:val="20"/>
              </w:rPr>
              <w:t>ing</w:t>
            </w:r>
            <w:r w:rsidR="00770743">
              <w:rPr>
                <w:szCs w:val="20"/>
              </w:rPr>
              <w:t xml:space="preserve"> assessed items</w:t>
            </w:r>
            <w:r w:rsidR="005E01F5">
              <w:rPr>
                <w:szCs w:val="20"/>
              </w:rPr>
              <w:t xml:space="preserve"> during the data collection window (by category)</w:t>
            </w:r>
          </w:p>
          <w:p w14:paraId="04F4C247" w14:textId="734A06C3" w:rsidR="00B1613C" w:rsidRPr="009C1F63" w:rsidRDefault="00B1613C" w:rsidP="00084973">
            <w:pPr>
              <w:pStyle w:val="TableText"/>
              <w:rPr>
                <w:szCs w:val="20"/>
              </w:rPr>
            </w:pPr>
            <w:r w:rsidRPr="009C1F63">
              <w:rPr>
                <w:szCs w:val="20"/>
              </w:rPr>
              <w:t xml:space="preserve">% of interviewed vendors </w:t>
            </w:r>
            <w:r w:rsidR="00770743">
              <w:rPr>
                <w:szCs w:val="20"/>
              </w:rPr>
              <w:t>mostly relying on a single supplier to stock their businesses</w:t>
            </w:r>
            <w:r w:rsidR="00D6322D">
              <w:rPr>
                <w:szCs w:val="20"/>
              </w:rPr>
              <w:t xml:space="preserve"> </w:t>
            </w:r>
            <w:r w:rsidR="000E4DCF">
              <w:rPr>
                <w:szCs w:val="20"/>
              </w:rPr>
              <w:t>(by category)</w:t>
            </w:r>
          </w:p>
          <w:p w14:paraId="77728971" w14:textId="24B23263" w:rsidR="008F6EB2" w:rsidRPr="009C1F63" w:rsidRDefault="008F6EB2" w:rsidP="00084973">
            <w:pPr>
              <w:pStyle w:val="TableText"/>
              <w:rPr>
                <w:szCs w:val="20"/>
              </w:rPr>
            </w:pPr>
            <w:r w:rsidRPr="009C1F63">
              <w:rPr>
                <w:szCs w:val="20"/>
              </w:rPr>
              <w:t xml:space="preserve">% of interviewed vendors reporting </w:t>
            </w:r>
            <w:r w:rsidR="002B3D81">
              <w:rPr>
                <w:szCs w:val="20"/>
              </w:rPr>
              <w:t>difficulties keeping their business operational and well-stocked</w:t>
            </w:r>
            <w:r w:rsidR="00D6322D">
              <w:rPr>
                <w:szCs w:val="20"/>
              </w:rPr>
              <w:t xml:space="preserve"> over the </w:t>
            </w:r>
            <w:r w:rsidR="002B3D81">
              <w:rPr>
                <w:szCs w:val="20"/>
              </w:rPr>
              <w:t>last X days/months</w:t>
            </w:r>
          </w:p>
        </w:tc>
      </w:tr>
      <w:tr w:rsidR="00767387" w:rsidRPr="009C1F63" w14:paraId="1A2886B5" w14:textId="77777777" w:rsidTr="00727920">
        <w:trPr>
          <w:trHeight w:val="144"/>
        </w:trPr>
        <w:tc>
          <w:tcPr>
            <w:tcW w:w="2520" w:type="dxa"/>
            <w:shd w:val="clear" w:color="auto" w:fill="EFF0F2"/>
          </w:tcPr>
          <w:p w14:paraId="73554C72" w14:textId="77777777" w:rsidR="00B1613C" w:rsidRPr="009C1F63" w:rsidRDefault="00B1613C" w:rsidP="00084973">
            <w:pPr>
              <w:pStyle w:val="TableText"/>
              <w:rPr>
                <w:b/>
                <w:bCs/>
                <w:szCs w:val="20"/>
              </w:rPr>
            </w:pPr>
            <w:r w:rsidRPr="009C1F63">
              <w:rPr>
                <w:b/>
                <w:bCs/>
                <w:szCs w:val="20"/>
              </w:rPr>
              <w:t>Infrastructure</w:t>
            </w:r>
          </w:p>
          <w:p w14:paraId="2A62B1FE" w14:textId="77777777" w:rsidR="00B1613C" w:rsidRPr="009C1F63" w:rsidRDefault="00B1613C" w:rsidP="00084973">
            <w:pPr>
              <w:pStyle w:val="TableText"/>
              <w:rPr>
                <w:i/>
                <w:iCs/>
                <w:szCs w:val="20"/>
              </w:rPr>
            </w:pPr>
            <w:r w:rsidRPr="009C1F63">
              <w:rPr>
                <w:i/>
                <w:iCs/>
                <w:szCs w:val="20"/>
              </w:rPr>
              <w:t>(</w:t>
            </w:r>
            <w:proofErr w:type="gramStart"/>
            <w:r w:rsidRPr="009C1F63">
              <w:rPr>
                <w:i/>
                <w:iCs/>
                <w:szCs w:val="20"/>
              </w:rPr>
              <w:t>including</w:t>
            </w:r>
            <w:proofErr w:type="gramEnd"/>
            <w:r w:rsidRPr="009C1F63">
              <w:rPr>
                <w:i/>
                <w:iCs/>
                <w:szCs w:val="20"/>
              </w:rPr>
              <w:t xml:space="preserve"> quality of facilities and roads, storage options, payment modalities)</w:t>
            </w:r>
          </w:p>
        </w:tc>
        <w:tc>
          <w:tcPr>
            <w:tcW w:w="7200" w:type="dxa"/>
            <w:shd w:val="clear" w:color="auto" w:fill="EFF0F2"/>
          </w:tcPr>
          <w:p w14:paraId="27533936" w14:textId="6FCA11CE" w:rsidR="00B1613C" w:rsidRPr="009C1F63" w:rsidRDefault="00B1613C" w:rsidP="00084973">
            <w:pPr>
              <w:pStyle w:val="TableText"/>
            </w:pPr>
            <w:r w:rsidRPr="2206C179">
              <w:t>% of interviewed vendors reporting the presence of damaged, deteriorating, dangerous</w:t>
            </w:r>
            <w:r w:rsidR="002B3D81">
              <w:t>, or inadequate</w:t>
            </w:r>
            <w:r w:rsidRPr="2206C179">
              <w:t xml:space="preserve"> commercial structures in their marketplaces</w:t>
            </w:r>
            <w:r w:rsidR="00D6322D">
              <w:rPr>
                <w:szCs w:val="20"/>
              </w:rPr>
              <w:t xml:space="preserve"> over the </w:t>
            </w:r>
            <w:r w:rsidR="00BF4EC1">
              <w:rPr>
                <w:szCs w:val="20"/>
              </w:rPr>
              <w:t>last X days/months</w:t>
            </w:r>
          </w:p>
          <w:p w14:paraId="6531D094" w14:textId="315CB680" w:rsidR="00B1613C" w:rsidRPr="009C1F63" w:rsidRDefault="00B1613C" w:rsidP="00084973">
            <w:pPr>
              <w:pStyle w:val="TableText"/>
              <w:rPr>
                <w:szCs w:val="20"/>
              </w:rPr>
            </w:pPr>
            <w:r w:rsidRPr="009C1F63">
              <w:rPr>
                <w:szCs w:val="20"/>
              </w:rPr>
              <w:t>% of interviewed vendors reporting that they lack</w:t>
            </w:r>
            <w:r w:rsidR="00A27BAA">
              <w:rPr>
                <w:szCs w:val="20"/>
              </w:rPr>
              <w:t>ed</w:t>
            </w:r>
            <w:r w:rsidRPr="009C1F63">
              <w:rPr>
                <w:szCs w:val="20"/>
              </w:rPr>
              <w:t xml:space="preserve"> access to a locked, secure storage facility for their stock within their marketplaces</w:t>
            </w:r>
            <w:r w:rsidR="00A27BAA">
              <w:rPr>
                <w:szCs w:val="20"/>
              </w:rPr>
              <w:t xml:space="preserve"> over the </w:t>
            </w:r>
            <w:r w:rsidR="00BF4EC1">
              <w:rPr>
                <w:szCs w:val="20"/>
              </w:rPr>
              <w:t>last X days/months</w:t>
            </w:r>
          </w:p>
          <w:p w14:paraId="431BBCD8" w14:textId="3238F36B" w:rsidR="00B1613C" w:rsidRPr="009C1F63" w:rsidRDefault="00B1613C" w:rsidP="00084973">
            <w:pPr>
              <w:pStyle w:val="TableText"/>
              <w:rPr>
                <w:szCs w:val="20"/>
              </w:rPr>
            </w:pPr>
            <w:r w:rsidRPr="009C1F63">
              <w:rPr>
                <w:szCs w:val="20"/>
              </w:rPr>
              <w:t>% of interviewed vendors reporting that they accept</w:t>
            </w:r>
            <w:r w:rsidR="00A27BAA">
              <w:rPr>
                <w:szCs w:val="20"/>
              </w:rPr>
              <w:t>ed</w:t>
            </w:r>
            <w:r w:rsidRPr="009C1F63">
              <w:rPr>
                <w:szCs w:val="20"/>
              </w:rPr>
              <w:t xml:space="preserve"> payment modalities other than cash or informal credit</w:t>
            </w:r>
            <w:r w:rsidR="00A27BAA">
              <w:rPr>
                <w:szCs w:val="20"/>
              </w:rPr>
              <w:t xml:space="preserve"> over the </w:t>
            </w:r>
            <w:r w:rsidR="00097299">
              <w:rPr>
                <w:szCs w:val="20"/>
              </w:rPr>
              <w:t>last X days/months</w:t>
            </w:r>
          </w:p>
        </w:tc>
      </w:tr>
    </w:tbl>
    <w:p w14:paraId="39A2B5DA" w14:textId="75CB8A16" w:rsidR="00A77539" w:rsidRPr="009C1F63" w:rsidRDefault="0058243D" w:rsidP="0039311D">
      <w:pPr>
        <w:pStyle w:val="Heading3"/>
        <w:rPr>
          <w:lang w:val="en-GB"/>
        </w:rPr>
      </w:pPr>
      <w:r w:rsidRPr="009C1F63">
        <w:rPr>
          <w:lang w:val="en-GB"/>
        </w:rPr>
        <w:t>Construction of the MFS</w:t>
      </w:r>
    </w:p>
    <w:p w14:paraId="59DC55AD" w14:textId="5A506FA1" w:rsidR="00F44F0D" w:rsidRPr="009C1F63" w:rsidRDefault="00970318" w:rsidP="0058243D">
      <w:r>
        <w:t xml:space="preserve">Market Functionality Scores should be constructed individually for each country in which they are </w:t>
      </w:r>
      <w:r w:rsidR="009E40DC">
        <w:t>used.</w:t>
      </w:r>
      <w:r w:rsidR="000C1A02">
        <w:t xml:space="preserve"> Although the dimension</w:t>
      </w:r>
      <w:r w:rsidR="00F75511">
        <w:t xml:space="preserve">s </w:t>
      </w:r>
      <w:r w:rsidR="000C1A02">
        <w:t>are standardised across countries and the</w:t>
      </w:r>
      <w:r w:rsidR="00F75511">
        <w:t xml:space="preserve"> indicators are drawn from a semi-standard menu,</w:t>
      </w:r>
      <w:r w:rsidR="00D45628">
        <w:t xml:space="preserve"> </w:t>
      </w:r>
      <w:r w:rsidR="00F75511">
        <w:t>teams will need to</w:t>
      </w:r>
      <w:r w:rsidR="00D45628">
        <w:t xml:space="preserve"> </w:t>
      </w:r>
      <w:r w:rsidR="009B07BB">
        <w:t xml:space="preserve">review and weight each indicator </w:t>
      </w:r>
      <w:r w:rsidR="00A83248">
        <w:t>based on their understanding of the greatest local determinants of market functionality. Constructing and fine-tuning an MFS</w:t>
      </w:r>
      <w:r w:rsidR="00013772">
        <w:t xml:space="preserve"> involves </w:t>
      </w:r>
      <w:r w:rsidR="006F5D2C">
        <w:t>several</w:t>
      </w:r>
      <w:r w:rsidR="00013772">
        <w:t xml:space="preserve"> steps:</w:t>
      </w:r>
    </w:p>
    <w:p w14:paraId="2077D102" w14:textId="54349E01" w:rsidR="00013772" w:rsidRPr="009C1F63" w:rsidRDefault="00013772" w:rsidP="00013772">
      <w:pPr>
        <w:pStyle w:val="ListParagraph"/>
        <w:numPr>
          <w:ilvl w:val="0"/>
          <w:numId w:val="23"/>
        </w:numPr>
      </w:pPr>
      <w:r w:rsidRPr="00A30715">
        <w:rPr>
          <w:b/>
          <w:bCs/>
        </w:rPr>
        <w:t>Assemble a list of indicators and questions</w:t>
      </w:r>
      <w:r w:rsidRPr="009C1F63">
        <w:t xml:space="preserve"> corresponding to the five dimensions above</w:t>
      </w:r>
      <w:r w:rsidR="003024B8">
        <w:t>, following the standard indicator menu closely,</w:t>
      </w:r>
      <w:r w:rsidR="00441A1C" w:rsidRPr="009C1F63">
        <w:t xml:space="preserve"> and ensure that all are integrated into your assessment tool.</w:t>
      </w:r>
    </w:p>
    <w:p w14:paraId="7A3592F2" w14:textId="6F483496" w:rsidR="002E2472" w:rsidRPr="0064576C" w:rsidRDefault="002E2472" w:rsidP="00013772">
      <w:pPr>
        <w:pStyle w:val="ListParagraph"/>
        <w:numPr>
          <w:ilvl w:val="0"/>
          <w:numId w:val="23"/>
        </w:numPr>
      </w:pPr>
      <w:r w:rsidRPr="00A30715">
        <w:rPr>
          <w:b/>
          <w:bCs/>
        </w:rPr>
        <w:t>Assign individual weights to each indicator</w:t>
      </w:r>
      <w:r w:rsidRPr="0064576C">
        <w:t xml:space="preserve"> based on the degree to which they are assumed to drive </w:t>
      </w:r>
      <w:r w:rsidR="002656E0" w:rsidRPr="0064576C">
        <w:t xml:space="preserve">outcomes for </w:t>
      </w:r>
      <w:r w:rsidRPr="0064576C">
        <w:t>their dimension of market functionality</w:t>
      </w:r>
      <w:r w:rsidR="002656E0" w:rsidRPr="0064576C">
        <w:t xml:space="preserve">, as well as </w:t>
      </w:r>
      <w:r w:rsidR="00B2187F" w:rsidRPr="0064576C">
        <w:t>assigning</w:t>
      </w:r>
      <w:r w:rsidR="002656E0" w:rsidRPr="0064576C">
        <w:t xml:space="preserve"> thresholds via which diff</w:t>
      </w:r>
      <w:r w:rsidR="00B2187F" w:rsidRPr="0064576C">
        <w:t>erent responses to each indicator can receive different scores.</w:t>
      </w:r>
    </w:p>
    <w:p w14:paraId="0C7DDCAB" w14:textId="77777777" w:rsidR="00FF45A0" w:rsidRPr="0064576C" w:rsidRDefault="00E97C0C" w:rsidP="00E97C0C">
      <w:pPr>
        <w:pStyle w:val="ListParagraph"/>
        <w:numPr>
          <w:ilvl w:val="0"/>
          <w:numId w:val="23"/>
        </w:numPr>
      </w:pPr>
      <w:r w:rsidRPr="00A30715">
        <w:rPr>
          <w:b/>
          <w:bCs/>
        </w:rPr>
        <w:t>Assign overall weights to each of the five dimensions</w:t>
      </w:r>
      <w:r w:rsidR="001E22DB" w:rsidRPr="0064576C">
        <w:t xml:space="preserve"> to reflect their relative importance to market functionalit</w:t>
      </w:r>
      <w:r w:rsidR="00FF45A0" w:rsidRPr="0064576C">
        <w:t>y.</w:t>
      </w:r>
    </w:p>
    <w:p w14:paraId="0BC54F89" w14:textId="4C7C019F" w:rsidR="00E97C0C" w:rsidRPr="0064576C" w:rsidRDefault="00FF45A0" w:rsidP="00E97C0C">
      <w:pPr>
        <w:pStyle w:val="ListParagraph"/>
        <w:numPr>
          <w:ilvl w:val="0"/>
          <w:numId w:val="23"/>
        </w:numPr>
      </w:pPr>
      <w:r w:rsidRPr="00A30715">
        <w:rPr>
          <w:b/>
          <w:bCs/>
        </w:rPr>
        <w:t>C</w:t>
      </w:r>
      <w:r w:rsidR="003024B8" w:rsidRPr="00A30715">
        <w:rPr>
          <w:b/>
          <w:bCs/>
        </w:rPr>
        <w:t>alculate Market Functionality Scores</w:t>
      </w:r>
      <w:r w:rsidR="003024B8" w:rsidRPr="0064576C">
        <w:t xml:space="preserve"> for </w:t>
      </w:r>
      <w:r w:rsidR="007F5991" w:rsidRPr="0064576C">
        <w:t>each assessed market and</w:t>
      </w:r>
      <w:r w:rsidR="00FB6A24">
        <w:t>, if desired,</w:t>
      </w:r>
      <w:r w:rsidR="007F5991" w:rsidRPr="0064576C">
        <w:t xml:space="preserve"> </w:t>
      </w:r>
      <w:r w:rsidR="00FB6A24">
        <w:t>assign them to categories</w:t>
      </w:r>
      <w:r w:rsidR="007F5991" w:rsidRPr="0064576C">
        <w:t xml:space="preserve"> based</w:t>
      </w:r>
      <w:r w:rsidRPr="0064576C">
        <w:t xml:space="preserve"> on locally assigned thresholds</w:t>
      </w:r>
      <w:r w:rsidR="005D019A" w:rsidRPr="0064576C">
        <w:t>.</w:t>
      </w:r>
    </w:p>
    <w:p w14:paraId="401643B8" w14:textId="58BEAB5E" w:rsidR="002362C5" w:rsidRDefault="002362C5" w:rsidP="00013772">
      <w:pPr>
        <w:pStyle w:val="ListParagraph"/>
        <w:numPr>
          <w:ilvl w:val="0"/>
          <w:numId w:val="23"/>
        </w:numPr>
      </w:pPr>
      <w:r w:rsidRPr="00A30715">
        <w:rPr>
          <w:b/>
          <w:bCs/>
        </w:rPr>
        <w:t>Pilot</w:t>
      </w:r>
      <w:r w:rsidR="0084344C" w:rsidRPr="00A30715">
        <w:rPr>
          <w:b/>
          <w:bCs/>
        </w:rPr>
        <w:t xml:space="preserve"> and test</w:t>
      </w:r>
      <w:r w:rsidR="0084344C" w:rsidRPr="0064576C">
        <w:t xml:space="preserve"> the indicators, thresholds, weights</w:t>
      </w:r>
      <w:r w:rsidR="00834DBF" w:rsidRPr="0064576C">
        <w:t xml:space="preserve">, and categories </w:t>
      </w:r>
      <w:r w:rsidR="001D6232" w:rsidRPr="0064576C">
        <w:t xml:space="preserve">over several months </w:t>
      </w:r>
      <w:r w:rsidR="00834DBF" w:rsidRPr="0064576C">
        <w:t>using real data</w:t>
      </w:r>
      <w:r w:rsidR="00FF45A0" w:rsidRPr="0064576C">
        <w:t xml:space="preserve">, </w:t>
      </w:r>
      <w:r w:rsidR="001D6232" w:rsidRPr="0064576C">
        <w:t>comparing the MFS</w:t>
      </w:r>
      <w:r w:rsidR="001D6232">
        <w:t xml:space="preserve"> results to a qualitative understanding of which markets are most and least functional and </w:t>
      </w:r>
      <w:r w:rsidR="00FF45A0">
        <w:t xml:space="preserve">making alterations </w:t>
      </w:r>
      <w:r w:rsidR="001D6232">
        <w:t>as needed.</w:t>
      </w:r>
    </w:p>
    <w:p w14:paraId="25C10E51" w14:textId="77777777" w:rsidR="00A91CBD" w:rsidRPr="009C1F63" w:rsidRDefault="00A91CBD" w:rsidP="00A91CBD"/>
    <w:p w14:paraId="356C3228" w14:textId="2D13801E" w:rsidR="000408C9" w:rsidRDefault="000408C9" w:rsidP="00DB3FF1">
      <w:pPr>
        <w:pStyle w:val="Heading4"/>
      </w:pPr>
      <w:r>
        <w:lastRenderedPageBreak/>
        <w:t>Creating a list of indicators</w:t>
      </w:r>
    </w:p>
    <w:p w14:paraId="464827D6" w14:textId="7B030FE1" w:rsidR="00747A86" w:rsidRDefault="0058160A" w:rsidP="009B79AC">
      <w:r w:rsidRPr="0058160A">
        <w:t xml:space="preserve">All teams </w:t>
      </w:r>
      <w:r>
        <w:t xml:space="preserve">constructing a Market Functionality Score should </w:t>
      </w:r>
      <w:r w:rsidR="00747A86">
        <w:t>begin with</w:t>
      </w:r>
      <w:r>
        <w:t xml:space="preserve"> the </w:t>
      </w:r>
      <w:hyperlink r:id="rId13" w:history="1">
        <w:r w:rsidRPr="00035D1E">
          <w:rPr>
            <w:rStyle w:val="Hyperlink"/>
            <w:b/>
            <w:bCs/>
          </w:rPr>
          <w:t>MFS indicator menu</w:t>
        </w:r>
      </w:hyperlink>
      <w:r>
        <w:t xml:space="preserve">. </w:t>
      </w:r>
      <w:r w:rsidR="00F452F9">
        <w:t xml:space="preserve">This list of sample indicators and questions, </w:t>
      </w:r>
      <w:r w:rsidR="009B79AC">
        <w:t>developed based on the principles laid out in this document, spans the five dimensions of accessibility, availability, affordability, resilience, and infrastructure, with suggested scoring methods provided for each indicator.</w:t>
      </w:r>
      <w:r w:rsidR="00072375">
        <w:t xml:space="preserve"> The menu is divided into “essential” indicators, which </w:t>
      </w:r>
      <w:r w:rsidR="003B7ACB">
        <w:t xml:space="preserve">should be included in every relevant assessment unless there are extenuating circumstances, and “useful” indicators, which </w:t>
      </w:r>
      <w:r w:rsidR="00E840EE">
        <w:t>are not required</w:t>
      </w:r>
      <w:r w:rsidR="009D5D7F">
        <w:t xml:space="preserve"> in every context but can provide crucial perspectives on market functionality if added.</w:t>
      </w:r>
    </w:p>
    <w:p w14:paraId="39CA6E81" w14:textId="5251FCA6" w:rsidR="009B79AC" w:rsidRPr="00CB3C7D" w:rsidRDefault="009B79AC" w:rsidP="009B79AC">
      <w:r w:rsidRPr="38299ADE">
        <w:rPr>
          <w:b/>
          <w:bCs/>
        </w:rPr>
        <w:t xml:space="preserve">The dimensions and indicators </w:t>
      </w:r>
      <w:r w:rsidR="00747A86">
        <w:rPr>
          <w:b/>
          <w:bCs/>
        </w:rPr>
        <w:t xml:space="preserve">in the menu </w:t>
      </w:r>
      <w:r w:rsidRPr="38299ADE">
        <w:rPr>
          <w:b/>
          <w:bCs/>
        </w:rPr>
        <w:t>have not yet been weighted</w:t>
      </w:r>
      <w:r w:rsidR="00747A86">
        <w:rPr>
          <w:b/>
          <w:bCs/>
        </w:rPr>
        <w:t>.</w:t>
      </w:r>
      <w:r>
        <w:t xml:space="preserve"> </w:t>
      </w:r>
      <w:r w:rsidR="00747A86">
        <w:t>T</w:t>
      </w:r>
      <w:r>
        <w:t xml:space="preserve">he listed maximum scores for each indicator should therefore not be compared to each other and do not imply any recommendations about </w:t>
      </w:r>
      <w:proofErr w:type="gramStart"/>
      <w:r>
        <w:t>the ”standard</w:t>
      </w:r>
      <w:proofErr w:type="gramEnd"/>
      <w:r>
        <w:t>” levels of relative importance that should be assigned to different indicators. The precise scoring methodologies for each indicator will need to be changed based on the relative importance each dimension and indicator is deemed to have in the local context.</w:t>
      </w:r>
    </w:p>
    <w:p w14:paraId="2FB3946B" w14:textId="5F10AFC7" w:rsidR="001228FD" w:rsidRDefault="00733CD2" w:rsidP="00733CD2">
      <w:r>
        <w:t xml:space="preserve">Country teams should </w:t>
      </w:r>
      <w:r w:rsidR="00982D34">
        <w:t xml:space="preserve">ideally </w:t>
      </w:r>
      <w:r>
        <w:t xml:space="preserve">integrate </w:t>
      </w:r>
      <w:r w:rsidR="003B35B6">
        <w:t>the</w:t>
      </w:r>
      <w:r w:rsidR="0091282B">
        <w:t>se</w:t>
      </w:r>
      <w:r w:rsidR="003B35B6">
        <w:t xml:space="preserve"> question prompts</w:t>
      </w:r>
      <w:r>
        <w:t xml:space="preserve"> into their market assessment questionnaires as written</w:t>
      </w:r>
      <w:r w:rsidR="00982D34">
        <w:t>,</w:t>
      </w:r>
      <w:r w:rsidR="003B35B6">
        <w:t xml:space="preserve"> changing only small details such as recall periods</w:t>
      </w:r>
      <w:r w:rsidR="00656288">
        <w:t xml:space="preserve"> and item/category names</w:t>
      </w:r>
      <w:r w:rsidR="0091282B">
        <w:t>. Staying close to the standard wording makes a major difference to REACH’s ability to conduct cross-crisis market analysis on the global level. That said, exceptions can be made, with HQ consultation, if</w:t>
      </w:r>
      <w:r w:rsidR="00982D34">
        <w:t xml:space="preserve"> </w:t>
      </w:r>
      <w:r w:rsidR="00FB32DA">
        <w:t xml:space="preserve">there are contextual </w:t>
      </w:r>
      <w:r w:rsidR="009D5D7F">
        <w:t xml:space="preserve">reasons why the wording needs to </w:t>
      </w:r>
      <w:r w:rsidR="00656288">
        <w:t xml:space="preserve">change </w:t>
      </w:r>
      <w:r w:rsidR="00746716">
        <w:t>in your local context</w:t>
      </w:r>
      <w:r w:rsidR="009D5D7F">
        <w:t xml:space="preserve">. </w:t>
      </w:r>
      <w:r w:rsidR="003B35B6">
        <w:t>While the question prompts should remain as static as possible</w:t>
      </w:r>
      <w:r w:rsidRPr="005D67D1">
        <w:t xml:space="preserve">, </w:t>
      </w:r>
      <w:r>
        <w:t>the lists of answer options</w:t>
      </w:r>
      <w:r w:rsidRPr="005D67D1">
        <w:t xml:space="preserve"> can be modified to suit local contexts </w:t>
      </w:r>
      <w:proofErr w:type="gramStart"/>
      <w:r w:rsidRPr="005D67D1">
        <w:t>as long as</w:t>
      </w:r>
      <w:proofErr w:type="gramEnd"/>
      <w:r w:rsidRPr="005D67D1">
        <w:t xml:space="preserve"> </w:t>
      </w:r>
      <w:r>
        <w:t>the new options can be easily</w:t>
      </w:r>
      <w:r w:rsidRPr="005D67D1">
        <w:t xml:space="preserve"> coded to </w:t>
      </w:r>
      <w:r>
        <w:t>match the main MFS aggregations</w:t>
      </w:r>
      <w:r w:rsidRPr="005D67D1">
        <w:t xml:space="preserve"> </w:t>
      </w:r>
      <w:r>
        <w:t xml:space="preserve">REACH aims to do. </w:t>
      </w:r>
    </w:p>
    <w:p w14:paraId="33E8B092" w14:textId="2C251967" w:rsidR="001228FD" w:rsidRDefault="00733CD2" w:rsidP="00733CD2">
      <w:r>
        <w:t xml:space="preserve">Questions or answer options that are </w:t>
      </w:r>
      <w:r w:rsidR="00746716">
        <w:t>inapplicable</w:t>
      </w:r>
      <w:r>
        <w:t xml:space="preserve"> to the local context </w:t>
      </w:r>
      <w:r w:rsidR="009C791E">
        <w:t>may</w:t>
      </w:r>
      <w:r>
        <w:t xml:space="preserve"> be removed.</w:t>
      </w:r>
      <w:r w:rsidR="00FF4387">
        <w:t xml:space="preserve"> </w:t>
      </w:r>
      <w:r w:rsidR="004E43AE">
        <w:t>Similarly</w:t>
      </w:r>
      <w:r w:rsidR="00FF4387">
        <w:t>, teams are encouraged to add</w:t>
      </w:r>
      <w:r w:rsidR="004E43AE">
        <w:t xml:space="preserve"> new</w:t>
      </w:r>
      <w:r w:rsidR="00FF4387">
        <w:t xml:space="preserve"> questions or answer options that capture additional local drivers of market functionality that are not captured by the current menu</w:t>
      </w:r>
      <w:r w:rsidR="00841F75">
        <w:t xml:space="preserve">. For example, a team working in a context with a liquidity crisis, where </w:t>
      </w:r>
      <w:r w:rsidR="00220BC6">
        <w:t>financial access</w:t>
      </w:r>
      <w:r w:rsidR="00841F75">
        <w:t xml:space="preserve"> depends not only on an item’s price but on customers’ ability to</w:t>
      </w:r>
      <w:r w:rsidR="00220BC6">
        <w:t xml:space="preserve"> </w:t>
      </w:r>
      <w:r w:rsidR="004E43AE">
        <w:t>pay for goods using a modality</w:t>
      </w:r>
      <w:r w:rsidR="00220BC6">
        <w:t xml:space="preserve"> that traders will accept</w:t>
      </w:r>
      <w:r w:rsidR="004E43AE">
        <w:t>, might consider adding an indicator on</w:t>
      </w:r>
      <w:r w:rsidR="00BA11C3">
        <w:t xml:space="preserve"> specific</w:t>
      </w:r>
      <w:r w:rsidR="004E43AE">
        <w:t xml:space="preserve"> </w:t>
      </w:r>
      <w:r w:rsidR="00AC3960">
        <w:t>constraints</w:t>
      </w:r>
      <w:r w:rsidR="00BA11C3">
        <w:t xml:space="preserve"> caused by </w:t>
      </w:r>
      <w:r w:rsidR="0035449F">
        <w:t>a lack of access to cash</w:t>
      </w:r>
      <w:r w:rsidR="00BA11C3">
        <w:t xml:space="preserve">. </w:t>
      </w:r>
      <w:r w:rsidR="00BA11C3" w:rsidRPr="00746716">
        <w:rPr>
          <w:b/>
          <w:bCs/>
        </w:rPr>
        <w:t>Overall, t</w:t>
      </w:r>
      <w:r w:rsidR="001228FD" w:rsidRPr="00746716">
        <w:rPr>
          <w:b/>
          <w:bCs/>
        </w:rPr>
        <w:t>he process of selecting indicators</w:t>
      </w:r>
      <w:r w:rsidR="00BA11C3" w:rsidRPr="00746716">
        <w:rPr>
          <w:b/>
          <w:bCs/>
        </w:rPr>
        <w:t xml:space="preserve">, </w:t>
      </w:r>
      <w:r w:rsidR="001228FD" w:rsidRPr="00746716">
        <w:rPr>
          <w:b/>
          <w:bCs/>
        </w:rPr>
        <w:t>tailoring answer options to the local context</w:t>
      </w:r>
      <w:r w:rsidR="00BA11C3" w:rsidRPr="00746716">
        <w:rPr>
          <w:b/>
          <w:bCs/>
        </w:rPr>
        <w:t>, and defining thresholds should be done in consultation with HQ.</w:t>
      </w:r>
    </w:p>
    <w:p w14:paraId="36B54170" w14:textId="1BAE51C4" w:rsidR="00733CD2" w:rsidRDefault="00733CD2" w:rsidP="00733CD2">
      <w:r>
        <w:t xml:space="preserve">The </w:t>
      </w:r>
      <w:r w:rsidR="00746716">
        <w:t>indicator menu</w:t>
      </w:r>
      <w:r>
        <w:t xml:space="preserve"> can be found at the SharePoint link below, which is accessible to all IMPACT staff logged into an organisational OneDrive account:</w:t>
      </w:r>
    </w:p>
    <w:p w14:paraId="629C4598" w14:textId="1695EF12" w:rsidR="00733CD2" w:rsidRPr="001944EC" w:rsidRDefault="00000000" w:rsidP="00733CD2">
      <w:hyperlink r:id="rId14" w:history="1">
        <w:r w:rsidR="00733CD2" w:rsidRPr="001944EC">
          <w:rPr>
            <w:rStyle w:val="Hyperlink"/>
          </w:rPr>
          <w:t>REACH Cash and Markets COP - Market Functionality Score (MFS) indicator</w:t>
        </w:r>
        <w:r w:rsidR="00746716" w:rsidRPr="001944EC">
          <w:rPr>
            <w:rStyle w:val="Hyperlink"/>
          </w:rPr>
          <w:t xml:space="preserve"> menu</w:t>
        </w:r>
      </w:hyperlink>
      <w:r w:rsidR="00733CD2" w:rsidRPr="001944EC">
        <w:t xml:space="preserve"> </w:t>
      </w:r>
    </w:p>
    <w:p w14:paraId="178D1B9F" w14:textId="244991D4" w:rsidR="00B1613C" w:rsidRPr="009C1F63" w:rsidRDefault="00DB3FF1" w:rsidP="00DB3FF1">
      <w:pPr>
        <w:pStyle w:val="Heading4"/>
      </w:pPr>
      <w:r w:rsidRPr="009C1F63">
        <w:t>Weighting</w:t>
      </w:r>
      <w:r w:rsidR="00B1613C" w:rsidRPr="009C1F63">
        <w:t xml:space="preserve"> the indicators within each dimension</w:t>
      </w:r>
    </w:p>
    <w:p w14:paraId="1E44931B" w14:textId="56369923" w:rsidR="00CE4904" w:rsidRPr="009C1F63" w:rsidRDefault="00854D9A" w:rsidP="00E40968">
      <w:r>
        <w:t xml:space="preserve">Once </w:t>
      </w:r>
      <w:r w:rsidR="00A5054A">
        <w:t>we have finalised the list of indicators that will form the MFS, we must weight them by setting</w:t>
      </w:r>
      <w:r>
        <w:t xml:space="preserve"> </w:t>
      </w:r>
      <w:r w:rsidR="0035449F">
        <w:t xml:space="preserve">a </w:t>
      </w:r>
      <w:r>
        <w:t>maximum score for each based on its relative importance within its dimensio</w:t>
      </w:r>
      <w:r w:rsidR="003F71D5">
        <w:t>n</w:t>
      </w:r>
      <w:r>
        <w:t>.</w:t>
      </w:r>
      <w:r w:rsidR="0035449F">
        <w:t xml:space="preserve"> </w:t>
      </w:r>
      <w:r>
        <w:t xml:space="preserve">To do this, we need to first identify the specific values or answer options for each indicator that reflect the best and worst situations </w:t>
      </w:r>
      <w:proofErr w:type="gramStart"/>
      <w:r>
        <w:t>with regard to</w:t>
      </w:r>
      <w:proofErr w:type="gramEnd"/>
      <w:r>
        <w:t xml:space="preserve"> market functionality. </w:t>
      </w:r>
      <w:r w:rsidR="003724CC" w:rsidRPr="009C1F63">
        <w:t>In general, the best outcome should receive the maximum score, the worst should receive a score of 0, and inter</w:t>
      </w:r>
      <w:r w:rsidR="00445818" w:rsidRPr="009C1F63">
        <w:t xml:space="preserve">mediate thresholds along the way should receive scores between the minimum and maximum (except in the case of yes/no questions and other binary variables). </w:t>
      </w:r>
      <w:r w:rsidR="00CE4904" w:rsidRPr="009C1F63">
        <w:t>The sum of the maximum score</w:t>
      </w:r>
      <w:r w:rsidR="00964D3E" w:rsidRPr="009C1F63">
        <w:t>s</w:t>
      </w:r>
      <w:r w:rsidR="00CE4904" w:rsidRPr="009C1F63">
        <w:t xml:space="preserve"> for all indicators in a </w:t>
      </w:r>
      <w:r w:rsidR="003724CC" w:rsidRPr="009C1F63">
        <w:t>dimension</w:t>
      </w:r>
      <w:r w:rsidR="00CE4904" w:rsidRPr="009C1F63">
        <w:t xml:space="preserve"> </w:t>
      </w:r>
      <w:r w:rsidR="00964D3E" w:rsidRPr="009C1F63">
        <w:t>must</w:t>
      </w:r>
      <w:r w:rsidR="00CE4904" w:rsidRPr="009C1F63">
        <w:t xml:space="preserve"> equal the maximum score for that </w:t>
      </w:r>
      <w:r w:rsidR="003724CC" w:rsidRPr="009C1F63">
        <w:t>dimension</w:t>
      </w:r>
      <w:r w:rsidR="00CE4904" w:rsidRPr="009C1F63">
        <w:t xml:space="preserve"> established in the previous </w:t>
      </w:r>
      <w:r w:rsidR="00445818" w:rsidRPr="009C1F63">
        <w:t>stage</w:t>
      </w:r>
      <w:r w:rsidR="00E40968" w:rsidRPr="009C1F63">
        <w:t>.</w:t>
      </w:r>
      <w:r w:rsidR="002B5ACB" w:rsidRPr="009C1F63">
        <w:t xml:space="preserve"> </w:t>
      </w:r>
    </w:p>
    <w:p w14:paraId="25290D7D" w14:textId="5B875678" w:rsidR="00694EE9" w:rsidRPr="009C1F63" w:rsidRDefault="00811889" w:rsidP="00694EE9">
      <w:r w:rsidRPr="009C1F63">
        <w:t>An indicator’s intermediate thresholds do not always need to be evenly spaced. F</w:t>
      </w:r>
      <w:r w:rsidR="00E40968" w:rsidRPr="009C1F63">
        <w:t xml:space="preserve">or instance, if the </w:t>
      </w:r>
      <w:r w:rsidR="002B5ACB" w:rsidRPr="009C1F63">
        <w:t>“</w:t>
      </w:r>
      <w:r w:rsidR="00E40968" w:rsidRPr="009C1F63">
        <w:t>full availability</w:t>
      </w:r>
      <w:r w:rsidR="002B5ACB" w:rsidRPr="009C1F63">
        <w:t>”</w:t>
      </w:r>
      <w:r w:rsidR="00E40968" w:rsidRPr="009C1F63">
        <w:t xml:space="preserve"> of </w:t>
      </w:r>
      <w:r w:rsidR="0055744B">
        <w:t xml:space="preserve">a </w:t>
      </w:r>
      <w:r w:rsidR="00E40968" w:rsidRPr="009C1F63">
        <w:t xml:space="preserve">staple food item would receive a maximum score of 6, it may make sense for </w:t>
      </w:r>
      <w:r w:rsidR="002B5ACB" w:rsidRPr="009C1F63">
        <w:t>“</w:t>
      </w:r>
      <w:r w:rsidR="00E40968" w:rsidRPr="009C1F63">
        <w:t xml:space="preserve">limited </w:t>
      </w:r>
      <w:r w:rsidR="002B5ACB" w:rsidRPr="009C1F63">
        <w:lastRenderedPageBreak/>
        <w:t xml:space="preserve">availability” to receive a score of 4 and for “no availability” to receive a score of 0, as the leap from “limited availability” to “no availability” indicates a larger underlying market </w:t>
      </w:r>
      <w:r w:rsidR="00436A59" w:rsidRPr="009C1F63">
        <w:t>failure</w:t>
      </w:r>
      <w:r w:rsidR="002B5ACB" w:rsidRPr="009C1F63">
        <w:t xml:space="preserve"> and is more alarming from the standpoint of households’ ability to meet their needs.</w:t>
      </w:r>
    </w:p>
    <w:p w14:paraId="64F4DEAE" w14:textId="1C50B690" w:rsidR="00B10BEC" w:rsidRPr="009C1F63" w:rsidRDefault="00B10BEC" w:rsidP="00B10BEC">
      <w:r w:rsidRPr="009C1F63">
        <w:t>Below are examples of how indicators from various countries have been interpreted for use in the MFS</w:t>
      </w:r>
      <w:r w:rsidR="00F44A65">
        <w:t>. While these examples are well constructed, they do not necessarily represent the only ways in which the results of these indicators can be encoded.</w:t>
      </w:r>
      <w:r w:rsidRPr="009C1F6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330"/>
        <w:gridCol w:w="1710"/>
        <w:gridCol w:w="3435"/>
      </w:tblGrid>
      <w:tr w:rsidR="0066397D" w:rsidRPr="009C1F63" w14:paraId="14A26997" w14:textId="77777777" w:rsidTr="009557B3">
        <w:tc>
          <w:tcPr>
            <w:tcW w:w="1255" w:type="dxa"/>
            <w:shd w:val="clear" w:color="auto" w:fill="EE5859"/>
            <w:vAlign w:val="center"/>
          </w:tcPr>
          <w:p w14:paraId="2E451D13" w14:textId="7A011701" w:rsidR="0066397D" w:rsidRPr="00710DF3" w:rsidRDefault="0066397D" w:rsidP="00710DF3">
            <w:pPr>
              <w:pStyle w:val="TableText"/>
              <w:rPr>
                <w:color w:val="FFFFFF" w:themeColor="background1"/>
                <w:sz w:val="22"/>
                <w:szCs w:val="24"/>
              </w:rPr>
            </w:pPr>
            <w:r w:rsidRPr="00710DF3">
              <w:rPr>
                <w:color w:val="FFFFFF" w:themeColor="background1"/>
                <w:sz w:val="22"/>
                <w:szCs w:val="24"/>
              </w:rPr>
              <w:t>Dimension</w:t>
            </w:r>
          </w:p>
        </w:tc>
        <w:tc>
          <w:tcPr>
            <w:tcW w:w="3330" w:type="dxa"/>
            <w:shd w:val="clear" w:color="auto" w:fill="EE5859"/>
            <w:vAlign w:val="center"/>
          </w:tcPr>
          <w:p w14:paraId="2C793F7D" w14:textId="15B14F5D" w:rsidR="0066397D" w:rsidRPr="00710DF3" w:rsidRDefault="0066397D" w:rsidP="00710DF3">
            <w:pPr>
              <w:pStyle w:val="TableText"/>
              <w:rPr>
                <w:color w:val="FFFFFF" w:themeColor="background1"/>
                <w:sz w:val="22"/>
                <w:szCs w:val="24"/>
              </w:rPr>
            </w:pPr>
            <w:r w:rsidRPr="00710DF3">
              <w:rPr>
                <w:color w:val="FFFFFF" w:themeColor="background1"/>
                <w:sz w:val="22"/>
                <w:szCs w:val="24"/>
              </w:rPr>
              <w:t>Indicator(s)</w:t>
            </w:r>
          </w:p>
        </w:tc>
        <w:tc>
          <w:tcPr>
            <w:tcW w:w="1710" w:type="dxa"/>
            <w:shd w:val="clear" w:color="auto" w:fill="EE5859"/>
          </w:tcPr>
          <w:p w14:paraId="30510FC2" w14:textId="186A56DA" w:rsidR="0066397D" w:rsidRPr="00710DF3" w:rsidRDefault="0066397D" w:rsidP="00710DF3">
            <w:pPr>
              <w:pStyle w:val="TableText"/>
              <w:rPr>
                <w:color w:val="FFFFFF" w:themeColor="background1"/>
                <w:sz w:val="22"/>
                <w:szCs w:val="24"/>
              </w:rPr>
            </w:pPr>
            <w:r w:rsidRPr="00710DF3">
              <w:rPr>
                <w:color w:val="FFFFFF" w:themeColor="background1"/>
                <w:sz w:val="22"/>
                <w:szCs w:val="24"/>
              </w:rPr>
              <w:t>Aggregation</w:t>
            </w:r>
          </w:p>
        </w:tc>
        <w:tc>
          <w:tcPr>
            <w:tcW w:w="3435" w:type="dxa"/>
            <w:shd w:val="clear" w:color="auto" w:fill="EE5859"/>
            <w:vAlign w:val="center"/>
          </w:tcPr>
          <w:p w14:paraId="4285733B" w14:textId="6CE8E697" w:rsidR="0066397D" w:rsidRPr="00710DF3" w:rsidRDefault="0066397D" w:rsidP="00710DF3">
            <w:pPr>
              <w:pStyle w:val="TableText"/>
              <w:rPr>
                <w:color w:val="FFFFFF" w:themeColor="background1"/>
                <w:sz w:val="22"/>
                <w:szCs w:val="24"/>
              </w:rPr>
            </w:pPr>
            <w:r w:rsidRPr="00710DF3">
              <w:rPr>
                <w:color w:val="FFFFFF" w:themeColor="background1"/>
                <w:sz w:val="22"/>
                <w:szCs w:val="24"/>
              </w:rPr>
              <w:t>Scoring</w:t>
            </w:r>
          </w:p>
        </w:tc>
      </w:tr>
      <w:tr w:rsidR="0089221A" w:rsidRPr="009C1F63" w14:paraId="66844B64" w14:textId="77777777" w:rsidTr="009557B3">
        <w:tc>
          <w:tcPr>
            <w:tcW w:w="1255" w:type="dxa"/>
            <w:shd w:val="clear" w:color="auto" w:fill="EFF0F2"/>
          </w:tcPr>
          <w:p w14:paraId="51093477" w14:textId="2145F05C" w:rsidR="0089221A" w:rsidRPr="00DE3266" w:rsidRDefault="0089221A" w:rsidP="00710DF3">
            <w:pPr>
              <w:pStyle w:val="TableText"/>
              <w:rPr>
                <w:b/>
                <w:bCs/>
              </w:rPr>
            </w:pPr>
            <w:r w:rsidRPr="00DE3266">
              <w:rPr>
                <w:b/>
                <w:bCs/>
              </w:rPr>
              <w:t>Accessibility</w:t>
            </w:r>
          </w:p>
        </w:tc>
        <w:tc>
          <w:tcPr>
            <w:tcW w:w="3330" w:type="dxa"/>
            <w:shd w:val="clear" w:color="auto" w:fill="EFF0F2"/>
          </w:tcPr>
          <w:p w14:paraId="692E9F0E" w14:textId="6DB2C5D4" w:rsidR="0089221A" w:rsidRPr="009C1F63" w:rsidRDefault="0089221A" w:rsidP="00710DF3">
            <w:pPr>
              <w:pStyle w:val="TableText"/>
            </w:pPr>
            <w:r w:rsidRPr="009C1F63">
              <w:t xml:space="preserve">Vendors </w:t>
            </w:r>
            <w:r w:rsidR="00F9500A">
              <w:t>who have observed or heard about protection incidents taking place in or near their marketplace</w:t>
            </w:r>
          </w:p>
        </w:tc>
        <w:tc>
          <w:tcPr>
            <w:tcW w:w="1710" w:type="dxa"/>
            <w:shd w:val="clear" w:color="auto" w:fill="EFF0F2"/>
          </w:tcPr>
          <w:p w14:paraId="3C98D685" w14:textId="7442C232" w:rsidR="0089221A" w:rsidRPr="009C1F63" w:rsidRDefault="0089221A" w:rsidP="00710DF3">
            <w:pPr>
              <w:pStyle w:val="TableText"/>
            </w:pPr>
            <w:r w:rsidRPr="009C1F63">
              <w:t xml:space="preserve">Percentage of vendors </w:t>
            </w:r>
            <w:r w:rsidR="009557B3" w:rsidRPr="009C1F63">
              <w:t xml:space="preserve">selecting </w:t>
            </w:r>
            <w:r w:rsidR="00857273" w:rsidRPr="009C1F63">
              <w:t>a relevant</w:t>
            </w:r>
            <w:r w:rsidR="009557B3" w:rsidRPr="009C1F63">
              <w:t xml:space="preserve"> answer option</w:t>
            </w:r>
          </w:p>
        </w:tc>
        <w:tc>
          <w:tcPr>
            <w:tcW w:w="3435" w:type="dxa"/>
            <w:shd w:val="clear" w:color="auto" w:fill="EFF0F2"/>
          </w:tcPr>
          <w:p w14:paraId="71855862" w14:textId="252B2AAF" w:rsidR="002C0AED" w:rsidRDefault="00F9500A" w:rsidP="00710DF3">
            <w:pPr>
              <w:pStyle w:val="TableText"/>
            </w:pPr>
            <w:r>
              <w:rPr>
                <w:b/>
                <w:bCs/>
              </w:rPr>
              <w:t>4</w:t>
            </w:r>
            <w:r w:rsidR="0089221A" w:rsidRPr="009C1F63">
              <w:t xml:space="preserve"> if</w:t>
            </w:r>
            <w:r w:rsidR="002C0AED">
              <w:t xml:space="preserve"> 0%</w:t>
            </w:r>
          </w:p>
          <w:p w14:paraId="0FDD264C" w14:textId="3FEFB5E2" w:rsidR="0089221A" w:rsidRPr="009C1F63" w:rsidRDefault="002C0AED" w:rsidP="00710DF3">
            <w:pPr>
              <w:pStyle w:val="TableText"/>
            </w:pPr>
            <w:r>
              <w:rPr>
                <w:b/>
                <w:bCs/>
              </w:rPr>
              <w:t>3</w:t>
            </w:r>
            <w:r>
              <w:t xml:space="preserve"> if</w:t>
            </w:r>
            <w:r w:rsidR="00D845E1">
              <w:t xml:space="preserve"> &gt; 0% and</w:t>
            </w:r>
            <w:r w:rsidR="0089221A" w:rsidRPr="009C1F63">
              <w:t xml:space="preserve"> ≤ </w:t>
            </w:r>
            <w:r>
              <w:t>5</w:t>
            </w:r>
            <w:r w:rsidR="0089221A" w:rsidRPr="009C1F63">
              <w:t>%</w:t>
            </w:r>
          </w:p>
          <w:p w14:paraId="63C7C562" w14:textId="38692A9F" w:rsidR="002C0AED" w:rsidRPr="009C1F63" w:rsidRDefault="002C0AED" w:rsidP="002C0AED">
            <w:pPr>
              <w:pStyle w:val="TableText"/>
            </w:pPr>
            <w:r w:rsidRPr="002C0AED">
              <w:rPr>
                <w:b/>
                <w:bCs/>
              </w:rPr>
              <w:t>2</w:t>
            </w:r>
            <w:r>
              <w:t xml:space="preserve"> if</w:t>
            </w:r>
            <w:r w:rsidRPr="009C1F63">
              <w:t xml:space="preserve"> </w:t>
            </w:r>
            <w:r>
              <w:t xml:space="preserve">&gt; 5% and </w:t>
            </w:r>
            <w:r w:rsidRPr="009C1F63">
              <w:t xml:space="preserve">≤ </w:t>
            </w:r>
            <w:r>
              <w:t>10</w:t>
            </w:r>
            <w:r w:rsidRPr="009C1F63">
              <w:t>%</w:t>
            </w:r>
          </w:p>
          <w:p w14:paraId="01EC2C0E" w14:textId="18C6410E" w:rsidR="002C0AED" w:rsidRPr="009C1F63" w:rsidRDefault="002C0AED" w:rsidP="002C0AED">
            <w:pPr>
              <w:pStyle w:val="TableText"/>
            </w:pPr>
            <w:r>
              <w:rPr>
                <w:b/>
                <w:bCs/>
              </w:rPr>
              <w:t>1</w:t>
            </w:r>
            <w:r>
              <w:t xml:space="preserve"> if</w:t>
            </w:r>
            <w:r w:rsidRPr="009C1F63">
              <w:t xml:space="preserve"> </w:t>
            </w:r>
            <w:r>
              <w:t xml:space="preserve">&gt; 10% and </w:t>
            </w:r>
            <w:r w:rsidRPr="009C1F63">
              <w:t xml:space="preserve">≤ </w:t>
            </w:r>
            <w:r>
              <w:t>20</w:t>
            </w:r>
            <w:r w:rsidRPr="009C1F63">
              <w:t>%</w:t>
            </w:r>
          </w:p>
          <w:p w14:paraId="4E6A7E83" w14:textId="74C39BB6" w:rsidR="009557B3" w:rsidRPr="009C1F63" w:rsidRDefault="009557B3" w:rsidP="00710DF3">
            <w:pPr>
              <w:pStyle w:val="TableText"/>
            </w:pPr>
            <w:r w:rsidRPr="009C1F63">
              <w:rPr>
                <w:b/>
                <w:bCs/>
              </w:rPr>
              <w:t>0</w:t>
            </w:r>
            <w:r w:rsidRPr="009C1F63">
              <w:t xml:space="preserve"> if &gt; </w:t>
            </w:r>
            <w:r w:rsidR="002C0AED">
              <w:t>2</w:t>
            </w:r>
            <w:r w:rsidRPr="009C1F63">
              <w:t>0%</w:t>
            </w:r>
          </w:p>
        </w:tc>
      </w:tr>
      <w:tr w:rsidR="00193BDF" w:rsidRPr="009C1F63" w14:paraId="7FF7C585" w14:textId="77777777" w:rsidTr="009557B3">
        <w:tc>
          <w:tcPr>
            <w:tcW w:w="1255" w:type="dxa"/>
          </w:tcPr>
          <w:p w14:paraId="35B98073" w14:textId="0B635CEF" w:rsidR="00193BDF" w:rsidRPr="00DE3266" w:rsidRDefault="00193BDF" w:rsidP="00710DF3">
            <w:pPr>
              <w:pStyle w:val="TableText"/>
              <w:rPr>
                <w:b/>
                <w:bCs/>
              </w:rPr>
            </w:pPr>
            <w:r w:rsidRPr="00DE3266">
              <w:rPr>
                <w:b/>
                <w:bCs/>
              </w:rPr>
              <w:t>Availability</w:t>
            </w:r>
          </w:p>
        </w:tc>
        <w:tc>
          <w:tcPr>
            <w:tcW w:w="3330" w:type="dxa"/>
          </w:tcPr>
          <w:p w14:paraId="75568EBB" w14:textId="10D327AC" w:rsidR="00193BDF" w:rsidRPr="009C1F63" w:rsidRDefault="00193BB4" w:rsidP="00710DF3">
            <w:pPr>
              <w:pStyle w:val="TableText"/>
            </w:pPr>
            <w:r w:rsidRPr="009C1F63">
              <w:t>Level of a</w:t>
            </w:r>
            <w:r w:rsidR="00193BDF" w:rsidRPr="009C1F63">
              <w:t>vailability of imported wheat</w:t>
            </w:r>
          </w:p>
          <w:p w14:paraId="28819744" w14:textId="77FD405B" w:rsidR="00193BDF" w:rsidRPr="009C1F63" w:rsidRDefault="00193BB4" w:rsidP="00710DF3">
            <w:pPr>
              <w:pStyle w:val="TableText"/>
            </w:pPr>
            <w:r w:rsidRPr="009C1F63">
              <w:t>Level of a</w:t>
            </w:r>
            <w:r w:rsidR="00193BDF" w:rsidRPr="009C1F63">
              <w:t>vailability of locally produced rice</w:t>
            </w:r>
          </w:p>
        </w:tc>
        <w:tc>
          <w:tcPr>
            <w:tcW w:w="1710" w:type="dxa"/>
          </w:tcPr>
          <w:p w14:paraId="2778C19D" w14:textId="1CBBAE50" w:rsidR="00193BDF" w:rsidRPr="009C1F63" w:rsidRDefault="00193BDF" w:rsidP="00710DF3">
            <w:pPr>
              <w:pStyle w:val="TableText"/>
            </w:pPr>
            <w:r w:rsidRPr="009C1F63">
              <w:t>Mode of vendor responses</w:t>
            </w:r>
            <w:r w:rsidR="009557B3" w:rsidRPr="009C1F63">
              <w:t xml:space="preserve"> for each item</w:t>
            </w:r>
          </w:p>
        </w:tc>
        <w:tc>
          <w:tcPr>
            <w:tcW w:w="3435" w:type="dxa"/>
          </w:tcPr>
          <w:p w14:paraId="7641D1AE" w14:textId="30D64744" w:rsidR="00193BDF" w:rsidRPr="009C1F63" w:rsidRDefault="00193BDF" w:rsidP="00710DF3">
            <w:pPr>
              <w:pStyle w:val="TableText"/>
            </w:pPr>
            <w:r w:rsidRPr="009C1F63">
              <w:rPr>
                <w:b/>
                <w:bCs/>
              </w:rPr>
              <w:t>8</w:t>
            </w:r>
            <w:r w:rsidRPr="009C1F63">
              <w:t xml:space="preserve"> if both cereals are fully </w:t>
            </w:r>
            <w:proofErr w:type="gramStart"/>
            <w:r w:rsidRPr="009C1F63">
              <w:t>available</w:t>
            </w:r>
            <w:proofErr w:type="gramEnd"/>
          </w:p>
          <w:p w14:paraId="2A733A1C" w14:textId="77777777" w:rsidR="00193BDF" w:rsidRPr="009C1F63" w:rsidRDefault="00193BDF" w:rsidP="00710DF3">
            <w:pPr>
              <w:pStyle w:val="TableText"/>
            </w:pPr>
            <w:r w:rsidRPr="009C1F63">
              <w:rPr>
                <w:b/>
                <w:bCs/>
              </w:rPr>
              <w:t>6</w:t>
            </w:r>
            <w:r w:rsidRPr="009C1F63">
              <w:t xml:space="preserve"> if one cereal has limited </w:t>
            </w:r>
            <w:proofErr w:type="gramStart"/>
            <w:r w:rsidRPr="009C1F63">
              <w:t>availability</w:t>
            </w:r>
            <w:proofErr w:type="gramEnd"/>
          </w:p>
          <w:p w14:paraId="2FD29E17" w14:textId="77777777" w:rsidR="00193BDF" w:rsidRPr="009C1F63" w:rsidRDefault="00193BDF" w:rsidP="00710DF3">
            <w:pPr>
              <w:pStyle w:val="TableText"/>
            </w:pPr>
            <w:r w:rsidRPr="009C1F63">
              <w:rPr>
                <w:b/>
                <w:bCs/>
              </w:rPr>
              <w:t>4</w:t>
            </w:r>
            <w:r w:rsidRPr="009C1F63">
              <w:t xml:space="preserve"> if both cereals have limited </w:t>
            </w:r>
            <w:proofErr w:type="gramStart"/>
            <w:r w:rsidRPr="009C1F63">
              <w:t>availability</w:t>
            </w:r>
            <w:proofErr w:type="gramEnd"/>
          </w:p>
          <w:p w14:paraId="657176A4" w14:textId="77777777" w:rsidR="00193BDF" w:rsidRPr="009C1F63" w:rsidRDefault="00193BDF" w:rsidP="00710DF3">
            <w:pPr>
              <w:pStyle w:val="TableText"/>
            </w:pPr>
            <w:r w:rsidRPr="009C1F63">
              <w:rPr>
                <w:b/>
                <w:bCs/>
              </w:rPr>
              <w:t>2</w:t>
            </w:r>
            <w:r w:rsidRPr="009C1F63">
              <w:t xml:space="preserve"> if one cereal is not </w:t>
            </w:r>
            <w:proofErr w:type="gramStart"/>
            <w:r w:rsidRPr="009C1F63">
              <w:t>available</w:t>
            </w:r>
            <w:proofErr w:type="gramEnd"/>
          </w:p>
          <w:p w14:paraId="0E94DD3A" w14:textId="43206272" w:rsidR="00193BDF" w:rsidRPr="009C1F63" w:rsidRDefault="00193BDF" w:rsidP="00710DF3">
            <w:pPr>
              <w:pStyle w:val="TableText"/>
            </w:pPr>
            <w:r w:rsidRPr="009C1F63">
              <w:rPr>
                <w:b/>
                <w:bCs/>
              </w:rPr>
              <w:t>0</w:t>
            </w:r>
            <w:r w:rsidRPr="009C1F63">
              <w:t xml:space="preserve"> if both cereals are not available</w:t>
            </w:r>
          </w:p>
        </w:tc>
      </w:tr>
      <w:tr w:rsidR="00193BDF" w:rsidRPr="009C1F63" w14:paraId="26D5C730" w14:textId="77777777" w:rsidTr="009557B3">
        <w:tc>
          <w:tcPr>
            <w:tcW w:w="1255" w:type="dxa"/>
            <w:shd w:val="clear" w:color="auto" w:fill="EFF0F2"/>
          </w:tcPr>
          <w:p w14:paraId="52892FF1" w14:textId="37A6D1B2" w:rsidR="00193BDF" w:rsidRPr="00DE3266" w:rsidRDefault="00193BDF" w:rsidP="00710DF3">
            <w:pPr>
              <w:pStyle w:val="TableText"/>
              <w:rPr>
                <w:b/>
                <w:bCs/>
              </w:rPr>
            </w:pPr>
            <w:r w:rsidRPr="00DE3266">
              <w:rPr>
                <w:b/>
                <w:bCs/>
              </w:rPr>
              <w:t>Resilience</w:t>
            </w:r>
          </w:p>
        </w:tc>
        <w:tc>
          <w:tcPr>
            <w:tcW w:w="3330" w:type="dxa"/>
            <w:shd w:val="clear" w:color="auto" w:fill="EFF0F2"/>
          </w:tcPr>
          <w:p w14:paraId="17461C76" w14:textId="77777777" w:rsidR="00193BDF" w:rsidRPr="009C1F63" w:rsidRDefault="00193BB4" w:rsidP="00710DF3">
            <w:pPr>
              <w:pStyle w:val="TableText"/>
            </w:pPr>
            <w:r w:rsidRPr="009C1F63">
              <w:t>Number of days of remaining stock of maize</w:t>
            </w:r>
          </w:p>
          <w:p w14:paraId="74010764" w14:textId="6FA9D446" w:rsidR="00193BB4" w:rsidRPr="009C1F63" w:rsidRDefault="00193BB4" w:rsidP="00710DF3">
            <w:pPr>
              <w:pStyle w:val="TableText"/>
            </w:pPr>
            <w:r w:rsidRPr="009C1F63">
              <w:t>Number of days it would take to fully restock maize if an order were made today</w:t>
            </w:r>
          </w:p>
        </w:tc>
        <w:tc>
          <w:tcPr>
            <w:tcW w:w="1710" w:type="dxa"/>
            <w:shd w:val="clear" w:color="auto" w:fill="EFF0F2"/>
          </w:tcPr>
          <w:p w14:paraId="6685752C" w14:textId="64CBEB81" w:rsidR="00193BDF" w:rsidRPr="009C1F63" w:rsidRDefault="00193BDF" w:rsidP="00710DF3">
            <w:pPr>
              <w:pStyle w:val="TableText"/>
            </w:pPr>
            <w:r w:rsidRPr="009C1F63">
              <w:t>Median of vendor responses</w:t>
            </w:r>
          </w:p>
        </w:tc>
        <w:tc>
          <w:tcPr>
            <w:tcW w:w="3435" w:type="dxa"/>
            <w:shd w:val="clear" w:color="auto" w:fill="EFF0F2"/>
          </w:tcPr>
          <w:p w14:paraId="22ABE506" w14:textId="2766056B" w:rsidR="00193BDF" w:rsidRPr="009C1F63" w:rsidRDefault="00193BB4" w:rsidP="00710DF3">
            <w:pPr>
              <w:pStyle w:val="TableText"/>
            </w:pPr>
            <w:r w:rsidRPr="009C1F63">
              <w:rPr>
                <w:b/>
                <w:bCs/>
              </w:rPr>
              <w:t>3</w:t>
            </w:r>
            <w:r w:rsidRPr="009C1F63">
              <w:t xml:space="preserve"> if # restocking days – # days of remaining stock &gt; </w:t>
            </w:r>
            <w:r w:rsidR="009557B3" w:rsidRPr="009C1F63">
              <w:t>3</w:t>
            </w:r>
          </w:p>
          <w:p w14:paraId="74C527CC" w14:textId="36CF7562" w:rsidR="00193BB4" w:rsidRPr="009C1F63" w:rsidRDefault="00193BB4" w:rsidP="00710DF3">
            <w:pPr>
              <w:pStyle w:val="TableText"/>
            </w:pPr>
            <w:r w:rsidRPr="009C1F63">
              <w:rPr>
                <w:b/>
                <w:bCs/>
              </w:rPr>
              <w:t>2</w:t>
            </w:r>
            <w:r w:rsidRPr="009C1F63">
              <w:t xml:space="preserve"> if # restocking days – # days of remaining stock &gt; 0 and </w:t>
            </w:r>
            <w:r w:rsidR="00436A59" w:rsidRPr="009C1F63">
              <w:t>≤</w:t>
            </w:r>
            <w:r w:rsidRPr="009C1F63">
              <w:t xml:space="preserve"> </w:t>
            </w:r>
            <w:r w:rsidR="009557B3" w:rsidRPr="009C1F63">
              <w:t>3</w:t>
            </w:r>
          </w:p>
          <w:p w14:paraId="4A94B2AC" w14:textId="5710317F" w:rsidR="00193BB4" w:rsidRPr="009C1F63" w:rsidRDefault="00193BB4" w:rsidP="00710DF3">
            <w:pPr>
              <w:pStyle w:val="TableText"/>
            </w:pPr>
            <w:r w:rsidRPr="009C1F63">
              <w:rPr>
                <w:b/>
                <w:bCs/>
              </w:rPr>
              <w:t>1</w:t>
            </w:r>
            <w:r w:rsidRPr="009C1F63">
              <w:t xml:space="preserve"> if # restocking days – # days of remaining stock = 0</w:t>
            </w:r>
          </w:p>
          <w:p w14:paraId="28ECFDEA" w14:textId="7935A618" w:rsidR="00193BB4" w:rsidRPr="009C1F63" w:rsidRDefault="00193BB4" w:rsidP="00710DF3">
            <w:pPr>
              <w:pStyle w:val="TableText"/>
            </w:pPr>
            <w:r w:rsidRPr="009C1F63">
              <w:rPr>
                <w:b/>
                <w:bCs/>
              </w:rPr>
              <w:t>0</w:t>
            </w:r>
            <w:r w:rsidRPr="009C1F63">
              <w:t xml:space="preserve"> if # restocking days – # days of remaining stock &lt; 0</w:t>
            </w:r>
          </w:p>
        </w:tc>
      </w:tr>
    </w:tbl>
    <w:p w14:paraId="575A9AB2" w14:textId="1341C8C5" w:rsidR="008D420A" w:rsidRPr="009C1F63" w:rsidRDefault="00027C2C" w:rsidP="008D420A">
      <w:r w:rsidRPr="009C1F63">
        <w:t xml:space="preserve">It is possible to incorporate </w:t>
      </w:r>
      <w:r w:rsidRPr="009C1F63">
        <w:rPr>
          <w:i/>
          <w:iCs/>
        </w:rPr>
        <w:t>time-series data</w:t>
      </w:r>
      <w:r w:rsidRPr="009C1F63">
        <w:t xml:space="preserve"> </w:t>
      </w:r>
      <w:r w:rsidR="00C1480B" w:rsidRPr="009C1F63">
        <w:t xml:space="preserve">into certain MFS indicators—for example, to compare the price of a Minimum Expenditure Basket this month to that </w:t>
      </w:r>
      <w:r w:rsidR="00164696" w:rsidRPr="009C1F63">
        <w:t>in</w:t>
      </w:r>
      <w:r w:rsidR="00C1480B" w:rsidRPr="009C1F63">
        <w:t xml:space="preserve"> the previous month, and to assign progressively fewer points if the price has fluctuated by more than 5%, more than 10%, or more than 15%.</w:t>
      </w:r>
      <w:r w:rsidR="00AB1B31">
        <w:t xml:space="preserve"> </w:t>
      </w:r>
      <w:r w:rsidR="008D420A">
        <w:t>This, however, should be implemented carefully. For instance, it may seem to make sense to assign a positive score when prices decrease (become more affordable) and a negative score when prices increase (become less affordable), but this</w:t>
      </w:r>
      <w:r w:rsidR="00496AD8">
        <w:t xml:space="preserve"> is not </w:t>
      </w:r>
      <w:r w:rsidR="00BB6B79">
        <w:t xml:space="preserve">always </w:t>
      </w:r>
      <w:r w:rsidR="00496AD8">
        <w:t>advisable</w:t>
      </w:r>
      <w:r w:rsidR="00BB6B79">
        <w:t>; it</w:t>
      </w:r>
      <w:r w:rsidR="008D420A">
        <w:t xml:space="preserve"> risks rewarding sudden price crashes that may harm producers’ livelihoods and penalising markets that are in the process of returning to normal price levels. Consider carefully how indicators like this are likely to affect the MFS in </w:t>
      </w:r>
      <w:proofErr w:type="gramStart"/>
      <w:r w:rsidR="008D420A">
        <w:t>a number of</w:t>
      </w:r>
      <w:proofErr w:type="gramEnd"/>
      <w:r w:rsidR="008D420A">
        <w:t xml:space="preserve"> different scenarios.</w:t>
      </w:r>
    </w:p>
    <w:p w14:paraId="253B74A0" w14:textId="3219AB1D" w:rsidR="001D5C67" w:rsidRDefault="0002559C" w:rsidP="00EE2A7E">
      <w:r w:rsidRPr="002922A2">
        <w:t>In most cases,</w:t>
      </w:r>
      <w:r w:rsidR="002922A2" w:rsidRPr="002922A2">
        <w:t xml:space="preserve"> the</w:t>
      </w:r>
      <w:r w:rsidRPr="002922A2">
        <w:t xml:space="preserve"> </w:t>
      </w:r>
      <w:r w:rsidR="009A3CA3" w:rsidRPr="002922A2">
        <w:t xml:space="preserve">thresholds, categories, and scoring mechanisms for each indicator </w:t>
      </w:r>
      <w:r w:rsidR="0091661D" w:rsidRPr="002922A2">
        <w:t>can</w:t>
      </w:r>
      <w:r w:rsidR="009A3CA3" w:rsidRPr="002922A2">
        <w:t xml:space="preserve"> only be </w:t>
      </w:r>
      <w:r w:rsidR="0007123A" w:rsidRPr="002922A2">
        <w:t>finalised</w:t>
      </w:r>
      <w:r w:rsidR="009A3CA3" w:rsidRPr="002922A2">
        <w:t xml:space="preserve"> after </w:t>
      </w:r>
      <w:r w:rsidR="0091661D" w:rsidRPr="002922A2">
        <w:t xml:space="preserve">a </w:t>
      </w:r>
      <w:r w:rsidR="007248E4" w:rsidRPr="002922A2">
        <w:t xml:space="preserve">country-level </w:t>
      </w:r>
      <w:r w:rsidR="0091661D" w:rsidRPr="002922A2">
        <w:t>pilot has been completed</w:t>
      </w:r>
      <w:r w:rsidR="0007123A" w:rsidRPr="002922A2">
        <w:t xml:space="preserve">, </w:t>
      </w:r>
      <w:r w:rsidR="0091661D" w:rsidRPr="002922A2">
        <w:t xml:space="preserve">as </w:t>
      </w:r>
      <w:r w:rsidR="003E3515" w:rsidRPr="002922A2">
        <w:t>an objective</w:t>
      </w:r>
      <w:r w:rsidR="0091661D" w:rsidRPr="002922A2">
        <w:t xml:space="preserve"> evaluation of</w:t>
      </w:r>
      <w:r w:rsidR="00EE2A7E" w:rsidRPr="002922A2">
        <w:t xml:space="preserve"> how well these elements work will </w:t>
      </w:r>
      <w:r w:rsidR="0007123A" w:rsidRPr="002922A2">
        <w:t xml:space="preserve">depend on data from indicators that </w:t>
      </w:r>
      <w:r w:rsidR="003E3515" w:rsidRPr="002922A2">
        <w:t xml:space="preserve">may not have </w:t>
      </w:r>
      <w:r w:rsidR="0007123A" w:rsidRPr="002922A2">
        <w:t>previously been collected.</w:t>
      </w:r>
      <w:r w:rsidR="00EE2A7E" w:rsidRPr="002922A2">
        <w:t xml:space="preserve"> It is usually wise to plan for a </w:t>
      </w:r>
      <w:r w:rsidR="002922A2" w:rsidRPr="002922A2">
        <w:t>2</w:t>
      </w:r>
      <w:r w:rsidR="00EE2A7E" w:rsidRPr="002922A2">
        <w:t>-month pilot, during which time all MFS indicators will be consistently collected</w:t>
      </w:r>
      <w:r w:rsidR="00344F07" w:rsidRPr="002922A2">
        <w:t xml:space="preserve"> and compared to qualitative </w:t>
      </w:r>
      <w:r w:rsidR="00344F07" w:rsidRPr="002922A2">
        <w:lastRenderedPageBreak/>
        <w:t>observations</w:t>
      </w:r>
      <w:r w:rsidR="00EE2A7E" w:rsidRPr="002922A2">
        <w:t xml:space="preserve"> and the MFS construction will be fine-tuned</w:t>
      </w:r>
      <w:r w:rsidR="00344F07" w:rsidRPr="002922A2">
        <w:t>, before</w:t>
      </w:r>
      <w:r w:rsidR="003E3515" w:rsidRPr="002922A2">
        <w:t xml:space="preserve"> finalising your MFS construction and beginning to publish analyses.</w:t>
      </w:r>
      <w:r w:rsidR="00344F07" w:rsidRPr="002922A2">
        <w:t xml:space="preserve"> </w:t>
      </w:r>
    </w:p>
    <w:p w14:paraId="784C0271" w14:textId="77777777" w:rsidR="000408C9" w:rsidRPr="009C1F63" w:rsidRDefault="000408C9" w:rsidP="000408C9">
      <w:pPr>
        <w:pStyle w:val="Heading4"/>
      </w:pPr>
      <w:r>
        <w:t xml:space="preserve">Weighting the dimensions </w:t>
      </w:r>
    </w:p>
    <w:p w14:paraId="170691BA" w14:textId="557A2C98" w:rsidR="000408C9" w:rsidRDefault="000408C9" w:rsidP="000408C9">
      <w:r>
        <w:t xml:space="preserve">Although all five dimensions of market functionality are relevant to markets worldwide, they have varying weights within the Market Functionality Score to reflect their assumed relative importance and interdependence. For example, because a market’s most basic function is to make goods available to local populations, the core availability of these goods is </w:t>
      </w:r>
      <w:r w:rsidR="00753325">
        <w:t xml:space="preserve">among </w:t>
      </w:r>
      <w:r>
        <w:t>the most heavily weighted dimension</w:t>
      </w:r>
      <w:r w:rsidR="00753325">
        <w:t>s</w:t>
      </w:r>
      <w:r>
        <w:t xml:space="preserve"> of the MFS. On the other hand, the affordability of goods is often tightly linked to their availability, as shortages and unstable supplies are one of the major drivers of price rises in most contexts; as a result, affordability receives a lower weight to avoid having a single underlying dynamic (absence of core goods) dominate the MFS via multiple dimensions.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0A2AD8" w:rsidRPr="009C1F63" w14:paraId="29167CE4" w14:textId="77777777" w:rsidTr="00710DF3">
        <w:trPr>
          <w:jc w:val="center"/>
        </w:trPr>
        <w:tc>
          <w:tcPr>
            <w:tcW w:w="4866" w:type="dxa"/>
            <w:gridSpan w:val="2"/>
            <w:shd w:val="clear" w:color="auto" w:fill="EE5859"/>
          </w:tcPr>
          <w:p w14:paraId="77DB09DE" w14:textId="77777777" w:rsidR="000A2AD8" w:rsidRPr="009C1F63" w:rsidRDefault="000A2AD8" w:rsidP="00DE3266">
            <w:pPr>
              <w:pStyle w:val="TableText"/>
            </w:pPr>
            <w:r w:rsidRPr="00DE3266">
              <w:rPr>
                <w:color w:val="FFFFFF" w:themeColor="background1"/>
                <w:sz w:val="22"/>
                <w:szCs w:val="24"/>
              </w:rPr>
              <w:t>MFS dimension weights</w:t>
            </w:r>
          </w:p>
        </w:tc>
      </w:tr>
      <w:tr w:rsidR="000A2AD8" w:rsidRPr="009C1F63" w14:paraId="37F8DD90" w14:textId="77777777" w:rsidTr="00710DF3">
        <w:trPr>
          <w:jc w:val="center"/>
        </w:trPr>
        <w:tc>
          <w:tcPr>
            <w:tcW w:w="2433" w:type="dxa"/>
            <w:shd w:val="clear" w:color="auto" w:fill="EFF0F2"/>
          </w:tcPr>
          <w:p w14:paraId="5EC1F864" w14:textId="77777777" w:rsidR="000A2AD8" w:rsidRPr="009C1F63" w:rsidRDefault="000A2AD8" w:rsidP="00DE3266">
            <w:pPr>
              <w:pStyle w:val="TableText"/>
            </w:pPr>
            <w:r w:rsidRPr="009C1F63">
              <w:t>Accessibility</w:t>
            </w:r>
          </w:p>
        </w:tc>
        <w:tc>
          <w:tcPr>
            <w:tcW w:w="2433" w:type="dxa"/>
            <w:shd w:val="clear" w:color="auto" w:fill="EFF0F2"/>
          </w:tcPr>
          <w:p w14:paraId="5262EBB2" w14:textId="53DAAA35" w:rsidR="000A2AD8" w:rsidRPr="009C1F63" w:rsidRDefault="000A2AD8" w:rsidP="00DE3266">
            <w:pPr>
              <w:pStyle w:val="TableText"/>
              <w:jc w:val="center"/>
            </w:pPr>
            <w:r w:rsidRPr="009C1F63">
              <w:t>2</w:t>
            </w:r>
            <w:r w:rsidR="00311B9D">
              <w:t>5</w:t>
            </w:r>
            <w:r w:rsidRPr="009C1F63">
              <w:t xml:space="preserve"> / 100</w:t>
            </w:r>
          </w:p>
        </w:tc>
      </w:tr>
      <w:tr w:rsidR="000A2AD8" w:rsidRPr="009C1F63" w14:paraId="391049A1" w14:textId="77777777" w:rsidTr="00710DF3">
        <w:trPr>
          <w:jc w:val="center"/>
        </w:trPr>
        <w:tc>
          <w:tcPr>
            <w:tcW w:w="2433" w:type="dxa"/>
            <w:shd w:val="clear" w:color="auto" w:fill="auto"/>
          </w:tcPr>
          <w:p w14:paraId="6158A53E" w14:textId="77777777" w:rsidR="000A2AD8" w:rsidRPr="009C1F63" w:rsidRDefault="000A2AD8" w:rsidP="00DE3266">
            <w:pPr>
              <w:pStyle w:val="TableText"/>
            </w:pPr>
            <w:r w:rsidRPr="009C1F63">
              <w:t>Availability</w:t>
            </w:r>
          </w:p>
        </w:tc>
        <w:tc>
          <w:tcPr>
            <w:tcW w:w="2433" w:type="dxa"/>
            <w:shd w:val="clear" w:color="auto" w:fill="auto"/>
          </w:tcPr>
          <w:p w14:paraId="20C823C0" w14:textId="227C2CA8" w:rsidR="000A2AD8" w:rsidRPr="009C1F63" w:rsidRDefault="00753325" w:rsidP="00DE3266">
            <w:pPr>
              <w:pStyle w:val="TableText"/>
              <w:jc w:val="center"/>
            </w:pPr>
            <w:r>
              <w:t>30</w:t>
            </w:r>
            <w:r w:rsidR="000A2AD8" w:rsidRPr="009C1F63">
              <w:t xml:space="preserve"> / 100</w:t>
            </w:r>
          </w:p>
        </w:tc>
      </w:tr>
      <w:tr w:rsidR="000A2AD8" w:rsidRPr="009C1F63" w14:paraId="6F07B178" w14:textId="77777777" w:rsidTr="00710DF3">
        <w:trPr>
          <w:jc w:val="center"/>
        </w:trPr>
        <w:tc>
          <w:tcPr>
            <w:tcW w:w="2433" w:type="dxa"/>
            <w:shd w:val="clear" w:color="auto" w:fill="EFF0F2"/>
          </w:tcPr>
          <w:p w14:paraId="40E566E7" w14:textId="77777777" w:rsidR="000A2AD8" w:rsidRPr="009C1F63" w:rsidRDefault="000A2AD8" w:rsidP="00DE3266">
            <w:pPr>
              <w:pStyle w:val="TableText"/>
            </w:pPr>
            <w:r w:rsidRPr="009C1F63">
              <w:t>Affordability</w:t>
            </w:r>
          </w:p>
        </w:tc>
        <w:tc>
          <w:tcPr>
            <w:tcW w:w="2433" w:type="dxa"/>
            <w:shd w:val="clear" w:color="auto" w:fill="EFF0F2"/>
          </w:tcPr>
          <w:p w14:paraId="3BA97559" w14:textId="77777777" w:rsidR="000A2AD8" w:rsidRPr="009C1F63" w:rsidRDefault="000A2AD8" w:rsidP="00DE3266">
            <w:pPr>
              <w:pStyle w:val="TableText"/>
              <w:jc w:val="center"/>
            </w:pPr>
            <w:r w:rsidRPr="009C1F63">
              <w:t>15 / 100</w:t>
            </w:r>
          </w:p>
        </w:tc>
      </w:tr>
      <w:tr w:rsidR="000A2AD8" w:rsidRPr="009C1F63" w14:paraId="28391204" w14:textId="77777777" w:rsidTr="00710DF3">
        <w:trPr>
          <w:jc w:val="center"/>
        </w:trPr>
        <w:tc>
          <w:tcPr>
            <w:tcW w:w="2433" w:type="dxa"/>
            <w:shd w:val="clear" w:color="auto" w:fill="auto"/>
          </w:tcPr>
          <w:p w14:paraId="15303624" w14:textId="77777777" w:rsidR="000A2AD8" w:rsidRPr="009C1F63" w:rsidRDefault="000A2AD8" w:rsidP="00DE3266">
            <w:pPr>
              <w:pStyle w:val="TableText"/>
            </w:pPr>
            <w:r w:rsidRPr="009C1F63">
              <w:t>Resilience</w:t>
            </w:r>
          </w:p>
        </w:tc>
        <w:tc>
          <w:tcPr>
            <w:tcW w:w="2433" w:type="dxa"/>
            <w:shd w:val="clear" w:color="auto" w:fill="auto"/>
          </w:tcPr>
          <w:p w14:paraId="7599CC21" w14:textId="2D593F2A" w:rsidR="000A2AD8" w:rsidRPr="009C1F63" w:rsidRDefault="000A2AD8" w:rsidP="00DE3266">
            <w:pPr>
              <w:pStyle w:val="TableText"/>
              <w:jc w:val="center"/>
            </w:pPr>
            <w:r w:rsidRPr="009C1F63">
              <w:t>2</w:t>
            </w:r>
            <w:r w:rsidR="00753325">
              <w:t>0</w:t>
            </w:r>
            <w:r w:rsidRPr="009C1F63">
              <w:t xml:space="preserve"> / 100</w:t>
            </w:r>
          </w:p>
        </w:tc>
      </w:tr>
      <w:tr w:rsidR="000A2AD8" w:rsidRPr="009C1F63" w14:paraId="358498AE" w14:textId="77777777" w:rsidTr="00710DF3">
        <w:trPr>
          <w:jc w:val="center"/>
        </w:trPr>
        <w:tc>
          <w:tcPr>
            <w:tcW w:w="2433" w:type="dxa"/>
            <w:shd w:val="clear" w:color="auto" w:fill="EFF0F2"/>
          </w:tcPr>
          <w:p w14:paraId="3074D907" w14:textId="77777777" w:rsidR="000A2AD8" w:rsidRPr="009C1F63" w:rsidRDefault="000A2AD8" w:rsidP="00DE3266">
            <w:pPr>
              <w:pStyle w:val="TableText"/>
            </w:pPr>
            <w:r w:rsidRPr="009C1F63">
              <w:t>Infrastructure</w:t>
            </w:r>
          </w:p>
        </w:tc>
        <w:tc>
          <w:tcPr>
            <w:tcW w:w="2433" w:type="dxa"/>
            <w:shd w:val="clear" w:color="auto" w:fill="EFF0F2"/>
          </w:tcPr>
          <w:p w14:paraId="0DB6B684" w14:textId="2727BE68" w:rsidR="000A2AD8" w:rsidRPr="009C1F63" w:rsidRDefault="000A2AD8" w:rsidP="00DE3266">
            <w:pPr>
              <w:pStyle w:val="TableText"/>
              <w:jc w:val="center"/>
            </w:pPr>
            <w:r w:rsidRPr="009C1F63">
              <w:t>1</w:t>
            </w:r>
            <w:r w:rsidR="00311B9D">
              <w:t>0</w:t>
            </w:r>
            <w:r w:rsidRPr="009C1F63">
              <w:t xml:space="preserve"> / 100</w:t>
            </w:r>
          </w:p>
        </w:tc>
      </w:tr>
    </w:tbl>
    <w:p w14:paraId="2456BF01" w14:textId="17530F34" w:rsidR="00FE056F" w:rsidRDefault="000408C9" w:rsidP="000408C9">
      <w:r>
        <w:t xml:space="preserve">The table </w:t>
      </w:r>
      <w:r w:rsidR="00B8156E">
        <w:t>above</w:t>
      </w:r>
      <w:r>
        <w:t xml:space="preserve"> shows the weights that have been assigned to each dimension of the MFS, which represent the maximum score that each of these dimensions can </w:t>
      </w:r>
      <w:r w:rsidRPr="003B17E8">
        <w:t xml:space="preserve">receive. These weights </w:t>
      </w:r>
      <w:r w:rsidR="00596088" w:rsidRPr="003B17E8">
        <w:t xml:space="preserve">are standard across countries to </w:t>
      </w:r>
      <w:r w:rsidR="00D81C16" w:rsidRPr="003B17E8">
        <w:t>enable cross-crisis comparison of MFS values</w:t>
      </w:r>
      <w:r w:rsidRPr="003B17E8">
        <w:t>.</w:t>
      </w:r>
    </w:p>
    <w:p w14:paraId="72115CF7" w14:textId="14A8A1E0" w:rsidR="000408C9" w:rsidRPr="009C1F63" w:rsidRDefault="000408C9" w:rsidP="000408C9">
      <w:r w:rsidRPr="00B8156E">
        <w:t>Overall, the MFS is calculated out of a total maximum score of 100, which would reflect a market with no concerns whatsoever about accessibility, availability, affordability, resilience, or infrastructure: a scenario REACH is unlikely to encounter in most of the countries where we work.</w:t>
      </w:r>
    </w:p>
    <w:p w14:paraId="09D4A996" w14:textId="1E3380E9" w:rsidR="00D46C10" w:rsidRDefault="00D46C10" w:rsidP="008C75B6">
      <w:pPr>
        <w:pStyle w:val="Heading4"/>
      </w:pPr>
      <w:r>
        <w:t>Categorising outcomes</w:t>
      </w:r>
      <w:r w:rsidR="00A92E66">
        <w:t xml:space="preserve"> (optional)</w:t>
      </w:r>
    </w:p>
    <w:p w14:paraId="6DBE0F66" w14:textId="3026DE32" w:rsidR="00A92E66" w:rsidRPr="00A92E66" w:rsidRDefault="00D46C10" w:rsidP="00D8720E">
      <w:r>
        <w:t xml:space="preserve">Once all indicators have been analysed and scored based on the methods above, </w:t>
      </w:r>
      <w:r w:rsidR="008C75B6">
        <w:t>and once</w:t>
      </w:r>
      <w:r w:rsidR="00FE056F">
        <w:t xml:space="preserve"> dimension weights have been applied to calculate</w:t>
      </w:r>
      <w:r w:rsidR="008C75B6">
        <w:t xml:space="preserve"> </w:t>
      </w:r>
      <w:r w:rsidR="004F561D">
        <w:t xml:space="preserve">a full MFS for each assessed market, </w:t>
      </w:r>
      <w:r w:rsidR="00A92E66">
        <w:t>an optional</w:t>
      </w:r>
      <w:r w:rsidR="004F561D">
        <w:t xml:space="preserve"> final step is to categorise </w:t>
      </w:r>
      <w:r w:rsidR="00E72771">
        <w:t>assessed market</w:t>
      </w:r>
      <w:r w:rsidR="00D8720E">
        <w:t>s</w:t>
      </w:r>
      <w:r w:rsidR="00E72771">
        <w:t xml:space="preserve"> </w:t>
      </w:r>
      <w:r w:rsidR="00D8720E">
        <w:t>by score.</w:t>
      </w:r>
      <w:r w:rsidR="00D75BBB">
        <w:t xml:space="preserve"> </w:t>
      </w:r>
      <w:r w:rsidR="00A92E66">
        <w:t xml:space="preserve">This is </w:t>
      </w:r>
      <w:r w:rsidR="00A92E66">
        <w:rPr>
          <w:b/>
          <w:bCs/>
        </w:rPr>
        <w:t>not a required step</w:t>
      </w:r>
      <w:r w:rsidR="00A92E66">
        <w:t xml:space="preserve"> in the </w:t>
      </w:r>
      <w:proofErr w:type="gramStart"/>
      <w:r w:rsidR="00A92E66">
        <w:t>process, but</w:t>
      </w:r>
      <w:proofErr w:type="gramEnd"/>
      <w:r w:rsidR="00A92E66">
        <w:t xml:space="preserve"> can be useful </w:t>
      </w:r>
      <w:r w:rsidR="00C855B3">
        <w:t>if you or your readers</w:t>
      </w:r>
      <w:r w:rsidR="00660810">
        <w:t xml:space="preserve"> find it cle</w:t>
      </w:r>
      <w:r w:rsidR="00C36592">
        <w:t xml:space="preserve">arer </w:t>
      </w:r>
      <w:r w:rsidR="00C855B3">
        <w:t>not to report</w:t>
      </w:r>
      <w:r w:rsidR="00C36592">
        <w:t xml:space="preserve"> </w:t>
      </w:r>
      <w:r w:rsidR="00C855B3">
        <w:t>the raw, abstract</w:t>
      </w:r>
      <w:r w:rsidR="00C36592">
        <w:t xml:space="preserve"> Market Functionality Scores, but rather</w:t>
      </w:r>
      <w:r w:rsidR="00C855B3">
        <w:t xml:space="preserve"> to </w:t>
      </w:r>
      <w:r w:rsidR="009D162C">
        <w:t>use words to describe these</w:t>
      </w:r>
      <w:r w:rsidR="00C855B3">
        <w:t xml:space="preserve"> markets’ relative levels of functionality</w:t>
      </w:r>
      <w:r w:rsidR="009D162C">
        <w:t>.</w:t>
      </w:r>
    </w:p>
    <w:p w14:paraId="5A31FE4B" w14:textId="4392B1DC" w:rsidR="002D695A" w:rsidRDefault="00D75BBB" w:rsidP="00D8720E">
      <w:r>
        <w:t xml:space="preserve">Based on its MFS, each market can be placed into a category </w:t>
      </w:r>
      <w:r w:rsidR="00170A30">
        <w:t xml:space="preserve">for </w:t>
      </w:r>
      <w:r w:rsidR="005C2BCC">
        <w:t>“</w:t>
      </w:r>
      <w:r w:rsidR="00170A30">
        <w:t>full functionality</w:t>
      </w:r>
      <w:r w:rsidR="005C2BCC">
        <w:t>”, “reduced functionality”, “limited</w:t>
      </w:r>
      <w:r w:rsidR="00F244C0">
        <w:t xml:space="preserve"> functionality”, </w:t>
      </w:r>
      <w:r w:rsidR="00170A30">
        <w:t>or</w:t>
      </w:r>
      <w:r w:rsidR="00F244C0">
        <w:t xml:space="preserve"> “poor functionality”</w:t>
      </w:r>
      <w:r w:rsidR="00170A30">
        <w:t xml:space="preserve">, representing the degree to which it is able to fulfil basic functions of a market as defined by the </w:t>
      </w:r>
      <w:r w:rsidR="00DF02A8">
        <w:t>MFS’s five dimensions.</w:t>
      </w:r>
      <w:r w:rsidR="00E34165">
        <w:t xml:space="preserve"> These classifications should be built around </w:t>
      </w:r>
      <w:r w:rsidR="00E34165" w:rsidRPr="009E6436">
        <w:rPr>
          <w:i/>
          <w:iCs/>
        </w:rPr>
        <w:t>absolute thresholds</w:t>
      </w:r>
      <w:r w:rsidR="00E34165">
        <w:t xml:space="preserve">, not </w:t>
      </w:r>
      <w:r w:rsidR="00E34165" w:rsidRPr="009E6436">
        <w:rPr>
          <w:i/>
          <w:iCs/>
        </w:rPr>
        <w:t>relative comparisons</w:t>
      </w:r>
      <w:r w:rsidR="00E34165">
        <w:t xml:space="preserve"> among a c</w:t>
      </w:r>
      <w:r w:rsidR="009E6436">
        <w:t xml:space="preserve">ountry’s markets; that said, these thresholds should be </w:t>
      </w:r>
      <w:r w:rsidR="0049767C">
        <w:t>shaped</w:t>
      </w:r>
      <w:r w:rsidR="009E6436">
        <w:t xml:space="preserve"> by local conditions to ensure that they </w:t>
      </w:r>
      <w:r w:rsidR="0049767C">
        <w:t>provide aid actors with meaningful guidance.</w:t>
      </w:r>
    </w:p>
    <w:p w14:paraId="3FE8D88C" w14:textId="0AD6361F" w:rsidR="00FD5340" w:rsidRDefault="005C0995" w:rsidP="00D8720E">
      <w:r>
        <w:lastRenderedPageBreak/>
        <w:t xml:space="preserve">A suggested classification </w:t>
      </w:r>
      <w:r w:rsidR="00021AB0">
        <w:t>framework</w:t>
      </w:r>
      <w:r>
        <w:t xml:space="preserve"> is </w:t>
      </w:r>
      <w:r w:rsidRPr="00A92E66">
        <w:t>below</w:t>
      </w:r>
      <w:r w:rsidR="00FD5340" w:rsidRPr="00A92E66">
        <w:t xml:space="preserve">. However, </w:t>
      </w:r>
      <w:proofErr w:type="gramStart"/>
      <w:r w:rsidR="00783B99" w:rsidRPr="00A92E66">
        <w:t>in order to</w:t>
      </w:r>
      <w:proofErr w:type="gramEnd"/>
      <w:r w:rsidR="00783B99" w:rsidRPr="00A92E66">
        <w:t xml:space="preserve"> evaluate whether it is fit for purpose</w:t>
      </w:r>
      <w:r w:rsidR="009E37F6" w:rsidRPr="00A92E66">
        <w:t xml:space="preserve"> in a given </w:t>
      </w:r>
      <w:r w:rsidR="009C2657" w:rsidRPr="00A92E66">
        <w:t>humanitarian context</w:t>
      </w:r>
      <w:r w:rsidR="00783B99" w:rsidRPr="00A92E66">
        <w:t xml:space="preserve">, </w:t>
      </w:r>
      <w:r w:rsidR="00FD5340" w:rsidRPr="00A92E66">
        <w:t xml:space="preserve">this framework, </w:t>
      </w:r>
      <w:r w:rsidR="00021AB0" w:rsidRPr="00A92E66">
        <w:t>like any framework</w:t>
      </w:r>
      <w:r w:rsidR="00FD5340" w:rsidRPr="00A92E66">
        <w:t xml:space="preserve">, will need to be tested with real data and </w:t>
      </w:r>
      <w:r w:rsidR="00DF02A8" w:rsidRPr="00A92E66">
        <w:t>adjusted based on</w:t>
      </w:r>
      <w:r w:rsidR="00FD5340" w:rsidRPr="00A92E66">
        <w:t xml:space="preserve"> an on-the-ground understanding of the </w:t>
      </w:r>
      <w:r w:rsidR="009C2657" w:rsidRPr="00A92E66">
        <w:t>area’s</w:t>
      </w:r>
      <w:r w:rsidR="00FD5340" w:rsidRPr="00A92E66">
        <w:t xml:space="preserve"> most and least functional markets (see “Piloting and fine-tuning the </w:t>
      </w:r>
      <w:r w:rsidR="00D06543" w:rsidRPr="00A92E66">
        <w:t>Market Functionality Score</w:t>
      </w:r>
      <w:r w:rsidR="00FD5340" w:rsidRPr="00A92E66">
        <w:t>”).</w:t>
      </w:r>
      <w:r w:rsidR="00FD5340">
        <w:t xml:space="preserve"> </w:t>
      </w:r>
    </w:p>
    <w:p w14:paraId="5FCE7B65" w14:textId="06B6ED86" w:rsidR="005C0995" w:rsidRDefault="00B30D9C" w:rsidP="00EA1A32">
      <w:pPr>
        <w:pStyle w:val="ListParagraph"/>
        <w:numPr>
          <w:ilvl w:val="0"/>
          <w:numId w:val="24"/>
        </w:numPr>
      </w:pPr>
      <w:r>
        <w:rPr>
          <w:b/>
          <w:bCs/>
        </w:rPr>
        <w:t>Full functionality</w:t>
      </w:r>
      <w:r w:rsidR="00EA1A32">
        <w:rPr>
          <w:b/>
          <w:bCs/>
        </w:rPr>
        <w:t>:</w:t>
      </w:r>
      <w:r w:rsidR="00EA1A32">
        <w:t xml:space="preserve"> (1) </w:t>
      </w:r>
      <w:r w:rsidR="00827920">
        <w:t xml:space="preserve">total MFS is &gt; </w:t>
      </w:r>
      <w:r w:rsidR="001F4CC4">
        <w:t>80</w:t>
      </w:r>
      <w:r w:rsidR="00827920">
        <w:t xml:space="preserve">% of the maximum total score </w:t>
      </w:r>
      <w:r w:rsidR="00827920">
        <w:rPr>
          <w:i/>
          <w:iCs/>
        </w:rPr>
        <w:t>and</w:t>
      </w:r>
      <w:r w:rsidR="00827920">
        <w:t xml:space="preserve"> (2) no dimension falls beneath 50% of its maximum </w:t>
      </w:r>
      <w:proofErr w:type="gramStart"/>
      <w:r w:rsidR="00827920">
        <w:t>score</w:t>
      </w:r>
      <w:proofErr w:type="gramEnd"/>
    </w:p>
    <w:p w14:paraId="20E85E6B" w14:textId="0596A697" w:rsidR="00827920" w:rsidRDefault="00117C11" w:rsidP="00EA1A32">
      <w:pPr>
        <w:pStyle w:val="ListParagraph"/>
        <w:numPr>
          <w:ilvl w:val="0"/>
          <w:numId w:val="24"/>
        </w:numPr>
      </w:pPr>
      <w:r>
        <w:rPr>
          <w:b/>
          <w:bCs/>
        </w:rPr>
        <w:t>Limited</w:t>
      </w:r>
      <w:r w:rsidR="00827920">
        <w:rPr>
          <w:b/>
          <w:bCs/>
        </w:rPr>
        <w:t xml:space="preserve"> functionality:</w:t>
      </w:r>
      <w:r w:rsidR="00827920">
        <w:t xml:space="preserve"> (1) total </w:t>
      </w:r>
      <w:r w:rsidR="000A2D17">
        <w:t xml:space="preserve">MFS is &gt; </w:t>
      </w:r>
      <w:r w:rsidR="006A5555">
        <w:t>70</w:t>
      </w:r>
      <w:r w:rsidR="000A2D17">
        <w:t xml:space="preserve">% of the maximum total score </w:t>
      </w:r>
      <w:r w:rsidR="00D75BBB">
        <w:rPr>
          <w:i/>
          <w:iCs/>
        </w:rPr>
        <w:t>or</w:t>
      </w:r>
      <w:r w:rsidR="000A2D17">
        <w:t xml:space="preserve"> (2) </w:t>
      </w:r>
      <w:r w:rsidR="00C12B5B">
        <w:t>no more than one dimension</w:t>
      </w:r>
      <w:r w:rsidR="000A2D17">
        <w:t xml:space="preserve"> falls beneath 50% of its maximum </w:t>
      </w:r>
      <w:proofErr w:type="gramStart"/>
      <w:r w:rsidR="000A2D17">
        <w:t>score</w:t>
      </w:r>
      <w:proofErr w:type="gramEnd"/>
    </w:p>
    <w:p w14:paraId="197D36FA" w14:textId="1BBC3E24" w:rsidR="008D5962" w:rsidRDefault="00117C11" w:rsidP="008D5962">
      <w:pPr>
        <w:pStyle w:val="ListParagraph"/>
        <w:numPr>
          <w:ilvl w:val="0"/>
          <w:numId w:val="24"/>
        </w:numPr>
      </w:pPr>
      <w:r>
        <w:rPr>
          <w:b/>
          <w:bCs/>
        </w:rPr>
        <w:t>Poor</w:t>
      </w:r>
      <w:r w:rsidR="008D5962">
        <w:rPr>
          <w:b/>
          <w:bCs/>
        </w:rPr>
        <w:t xml:space="preserve"> functionality:</w:t>
      </w:r>
      <w:r w:rsidR="008D5962">
        <w:t xml:space="preserve"> (1) total MFS is </w:t>
      </w:r>
      <w:r w:rsidR="004840DE">
        <w:t>&lt;</w:t>
      </w:r>
      <w:r w:rsidR="008D5962">
        <w:t xml:space="preserve"> </w:t>
      </w:r>
      <w:r w:rsidR="00C12B5B">
        <w:t>50</w:t>
      </w:r>
      <w:r w:rsidR="008D5962">
        <w:t xml:space="preserve">% of the maximum total score </w:t>
      </w:r>
      <w:r w:rsidR="00D75BBB">
        <w:rPr>
          <w:i/>
          <w:iCs/>
        </w:rPr>
        <w:t>or</w:t>
      </w:r>
      <w:r w:rsidR="008D5962">
        <w:t xml:space="preserve"> (2) </w:t>
      </w:r>
      <w:r w:rsidR="004840DE">
        <w:t>at least</w:t>
      </w:r>
      <w:r w:rsidR="001445F7">
        <w:t xml:space="preserve"> </w:t>
      </w:r>
      <w:r w:rsidR="004840DE">
        <w:t>two</w:t>
      </w:r>
      <w:r w:rsidR="002705F8">
        <w:t xml:space="preserve"> </w:t>
      </w:r>
      <w:r w:rsidR="008D5962">
        <w:t>dimension</w:t>
      </w:r>
      <w:r w:rsidR="001445F7">
        <w:t>s</w:t>
      </w:r>
      <w:r w:rsidR="008D5962">
        <w:t xml:space="preserve"> fall beneath 50% of </w:t>
      </w:r>
      <w:r w:rsidR="001445F7">
        <w:t>their</w:t>
      </w:r>
      <w:r w:rsidR="008D5962">
        <w:t xml:space="preserve"> maximum </w:t>
      </w:r>
      <w:proofErr w:type="gramStart"/>
      <w:r w:rsidR="008D5962">
        <w:t>score</w:t>
      </w:r>
      <w:r w:rsidR="001445F7">
        <w:t>s</w:t>
      </w:r>
      <w:proofErr w:type="gramEnd"/>
    </w:p>
    <w:p w14:paraId="73B2DD6C" w14:textId="7387DDA2" w:rsidR="008D5962" w:rsidRDefault="00E82FC9" w:rsidP="008D5962">
      <w:pPr>
        <w:pStyle w:val="ListParagraph"/>
        <w:numPr>
          <w:ilvl w:val="0"/>
          <w:numId w:val="24"/>
        </w:numPr>
      </w:pPr>
      <w:r>
        <w:rPr>
          <w:b/>
          <w:bCs/>
        </w:rPr>
        <w:t>Severe issues</w:t>
      </w:r>
      <w:r w:rsidR="008D5962">
        <w:rPr>
          <w:b/>
          <w:bCs/>
        </w:rPr>
        <w:t>:</w:t>
      </w:r>
      <w:r w:rsidR="008D5962">
        <w:t xml:space="preserve"> (1) total MFS is </w:t>
      </w:r>
      <w:r w:rsidR="004840DE">
        <w:t>&lt;</w:t>
      </w:r>
      <w:r w:rsidR="008D5962">
        <w:t xml:space="preserve"> </w:t>
      </w:r>
      <w:r w:rsidR="00C12B5B">
        <w:t>2</w:t>
      </w:r>
      <w:r w:rsidR="008D5962">
        <w:t xml:space="preserve">5% of the maximum total score </w:t>
      </w:r>
      <w:r w:rsidR="00D75BBB">
        <w:rPr>
          <w:i/>
          <w:iCs/>
        </w:rPr>
        <w:t>or</w:t>
      </w:r>
      <w:r w:rsidR="008D5962">
        <w:t xml:space="preserve"> (2) </w:t>
      </w:r>
      <w:r w:rsidR="002705F8">
        <w:t>at least three dimensions fall</w:t>
      </w:r>
      <w:r w:rsidR="008D5962">
        <w:t xml:space="preserve"> beneath 50% of </w:t>
      </w:r>
      <w:r w:rsidR="002705F8">
        <w:t xml:space="preserve">their maximum </w:t>
      </w:r>
      <w:proofErr w:type="gramStart"/>
      <w:r w:rsidR="002705F8">
        <w:t>score</w:t>
      </w:r>
      <w:r w:rsidR="00117C11">
        <w:t>s</w:t>
      </w:r>
      <w:proofErr w:type="gramEnd"/>
    </w:p>
    <w:p w14:paraId="189A9F88" w14:textId="3057351D" w:rsidR="00B76DB7" w:rsidRDefault="00B76DB7" w:rsidP="00EA1A32">
      <w:pPr>
        <w:pStyle w:val="ListParagraph"/>
        <w:numPr>
          <w:ilvl w:val="0"/>
          <w:numId w:val="24"/>
        </w:numPr>
      </w:pPr>
      <w:r>
        <w:rPr>
          <w:b/>
          <w:bCs/>
        </w:rPr>
        <w:t>Insufficient data:</w:t>
      </w:r>
      <w:r>
        <w:t xml:space="preserve"> </w:t>
      </w:r>
      <w:r w:rsidR="00FF58B5">
        <w:t xml:space="preserve">one or more entire dimensions could not be collected in this market, </w:t>
      </w:r>
      <w:r>
        <w:t xml:space="preserve">making it impossible to calculate a full </w:t>
      </w:r>
      <w:proofErr w:type="gramStart"/>
      <w:r>
        <w:t>MFS</w:t>
      </w:r>
      <w:proofErr w:type="gramEnd"/>
    </w:p>
    <w:p w14:paraId="4D228F3B" w14:textId="287341F3" w:rsidR="008C75B6" w:rsidRDefault="00727A36" w:rsidP="00C1480B">
      <w:r>
        <w:t xml:space="preserve">Certain REACH missions have also integrated a </w:t>
      </w:r>
      <w:r w:rsidRPr="38299ADE">
        <w:rPr>
          <w:i/>
          <w:iCs/>
        </w:rPr>
        <w:t>warning component</w:t>
      </w:r>
      <w:r>
        <w:t xml:space="preserve"> into their MFS to indicate that a market is prone to facing severe functionality challenges </w:t>
      </w:r>
      <w:proofErr w:type="gramStart"/>
      <w:r>
        <w:t>in the near future</w:t>
      </w:r>
      <w:proofErr w:type="gramEnd"/>
      <w:r>
        <w:t xml:space="preserve">. </w:t>
      </w:r>
      <w:r w:rsidR="00397CEF">
        <w:t xml:space="preserve">For example, </w:t>
      </w:r>
      <w:proofErr w:type="gramStart"/>
      <w:r w:rsidR="00397CEF">
        <w:t>in a given</w:t>
      </w:r>
      <w:proofErr w:type="gramEnd"/>
      <w:r w:rsidR="00397CEF">
        <w:t xml:space="preserve"> market, if the median number of days of remaining stock for key cereals drops below a certain level, or if vendors report difficulty restocking any staple food, the warning component may be triggered and an exclamation point (</w:t>
      </w:r>
      <w:r w:rsidR="00397CEF" w:rsidRPr="2206C179">
        <w:rPr>
          <w:b/>
          <w:bCs/>
          <w:color w:val="EE5859"/>
        </w:rPr>
        <w:t>!</w:t>
      </w:r>
      <w:r w:rsidR="00397CEF">
        <w:t>) may be placed beside this market on the market functionality map. This is not a core element of the MFS, but it may be valuable to integrate in some contexts.</w:t>
      </w:r>
    </w:p>
    <w:p w14:paraId="31835B90" w14:textId="227E909C" w:rsidR="005012DF" w:rsidRDefault="005012DF" w:rsidP="005012DF">
      <w:pPr>
        <w:pStyle w:val="Heading4"/>
      </w:pPr>
      <w:r>
        <w:t>Piloting and fine-tuning the M</w:t>
      </w:r>
      <w:r w:rsidR="009E37F6">
        <w:t>arket Functionality Score</w:t>
      </w:r>
    </w:p>
    <w:p w14:paraId="7424D287" w14:textId="1870D4A1" w:rsidR="0000626F" w:rsidRDefault="009E37F6" w:rsidP="00C1480B">
      <w:r>
        <w:t xml:space="preserve">The process of constructing an MFS is heavily based on assumptions: about the relative importance of </w:t>
      </w:r>
      <w:r w:rsidR="00BD417A">
        <w:t xml:space="preserve">each </w:t>
      </w:r>
      <w:r>
        <w:t>dimension</w:t>
      </w:r>
      <w:r w:rsidR="00C22DD2">
        <w:t xml:space="preserve"> to market functionality</w:t>
      </w:r>
      <w:r w:rsidR="00BD417A">
        <w:t xml:space="preserve">, about the </w:t>
      </w:r>
      <w:r w:rsidR="00C22DD2">
        <w:t xml:space="preserve">relative importance of each indicator within its dimension, and about the </w:t>
      </w:r>
      <w:r w:rsidR="00B30D9C">
        <w:t>thresholds that should result in a market being declared fully functional, poorly functioning, etc.</w:t>
      </w:r>
      <w:r w:rsidR="004B1D38">
        <w:t xml:space="preserve"> within its country context.</w:t>
      </w:r>
      <w:r w:rsidR="00B30D9C">
        <w:t xml:space="preserve"> </w:t>
      </w:r>
      <w:r w:rsidR="00224577">
        <w:t xml:space="preserve">These assumptions </w:t>
      </w:r>
      <w:r w:rsidR="001A440F">
        <w:t>should not</w:t>
      </w:r>
      <w:r w:rsidR="0049767C">
        <w:t xml:space="preserve"> simply be </w:t>
      </w:r>
      <w:proofErr w:type="gramStart"/>
      <w:r w:rsidR="0049767C">
        <w:t>accepted, but</w:t>
      </w:r>
      <w:proofErr w:type="gramEnd"/>
      <w:r w:rsidR="0049767C">
        <w:t xml:space="preserve"> </w:t>
      </w:r>
      <w:r w:rsidR="00224577">
        <w:t>must be tested</w:t>
      </w:r>
      <w:r w:rsidR="004B1D38">
        <w:t xml:space="preserve"> and fine-tuned</w:t>
      </w:r>
      <w:r w:rsidR="0049767C">
        <w:t xml:space="preserve"> </w:t>
      </w:r>
      <w:r w:rsidR="00251AF3">
        <w:t xml:space="preserve">based on real data </w:t>
      </w:r>
      <w:r w:rsidR="0049767C">
        <w:t xml:space="preserve">before the MFS can be considered complete. </w:t>
      </w:r>
    </w:p>
    <w:p w14:paraId="70BF6175" w14:textId="4C735295" w:rsidR="004B1D38" w:rsidRDefault="00D74DD1" w:rsidP="00D74DD1">
      <w:r>
        <w:t xml:space="preserve">An MFS being implemented as part of a </w:t>
      </w:r>
      <w:r w:rsidR="00750CAF">
        <w:rPr>
          <w:b/>
          <w:bCs/>
        </w:rPr>
        <w:t>recurring assessment</w:t>
      </w:r>
      <w:r w:rsidR="00750CAF">
        <w:t>, such as a JMMI,</w:t>
      </w:r>
      <w:r>
        <w:t xml:space="preserve"> should be tested on</w:t>
      </w:r>
      <w:r w:rsidR="001A440F">
        <w:t xml:space="preserve"> </w:t>
      </w:r>
      <w:r w:rsidR="00377971">
        <w:t>two to</w:t>
      </w:r>
      <w:r w:rsidR="00E82FC9">
        <w:t xml:space="preserve"> </w:t>
      </w:r>
      <w:r w:rsidR="001A440F">
        <w:t>three</w:t>
      </w:r>
      <w:r w:rsidR="00E82FC9">
        <w:t xml:space="preserve"> </w:t>
      </w:r>
      <w:r w:rsidR="00124273">
        <w:t>rounds</w:t>
      </w:r>
      <w:r w:rsidR="00E82FC9">
        <w:t xml:space="preserve"> of real data, </w:t>
      </w:r>
      <w:r w:rsidR="00582D3D">
        <w:t>either</w:t>
      </w:r>
      <w:r w:rsidR="001A440F">
        <w:t xml:space="preserve"> from past </w:t>
      </w:r>
      <w:r w:rsidR="00124273">
        <w:t>rounds</w:t>
      </w:r>
      <w:r w:rsidR="001A440F">
        <w:t xml:space="preserve"> (if </w:t>
      </w:r>
      <w:r w:rsidR="00377971">
        <w:t xml:space="preserve">data is </w:t>
      </w:r>
      <w:r w:rsidR="001A440F">
        <w:t>available</w:t>
      </w:r>
      <w:r w:rsidR="00C07BEB">
        <w:t xml:space="preserve"> for every MFS indicator</w:t>
      </w:r>
      <w:r w:rsidR="001A440F">
        <w:t xml:space="preserve">) </w:t>
      </w:r>
      <w:r w:rsidR="0093713C">
        <w:t xml:space="preserve">or from </w:t>
      </w:r>
      <w:r w:rsidR="00C00F99">
        <w:t xml:space="preserve">future rounds into which all </w:t>
      </w:r>
      <w:r w:rsidR="00C07BEB">
        <w:t>proposed</w:t>
      </w:r>
      <w:r w:rsidR="00C00F99">
        <w:t xml:space="preserve"> indicators have been incorporated. The country-level MFS analysis framework should be applied to</w:t>
      </w:r>
      <w:r w:rsidR="00124273">
        <w:t xml:space="preserve"> each round’s dataset separately </w:t>
      </w:r>
      <w:r w:rsidR="00B154AA">
        <w:t>to determine whether</w:t>
      </w:r>
      <w:r w:rsidR="00107EA9">
        <w:t xml:space="preserve"> </w:t>
      </w:r>
      <w:r w:rsidR="0092503E">
        <w:t>its</w:t>
      </w:r>
      <w:r w:rsidR="00107EA9">
        <w:t xml:space="preserve"> market categorisations seem accurate</w:t>
      </w:r>
      <w:r w:rsidR="0092503E">
        <w:t xml:space="preserve"> based on field teams’ understanding of on-the-ground conditions; </w:t>
      </w:r>
      <w:r w:rsidR="008D15DA">
        <w:t>results from each round should be compared to</w:t>
      </w:r>
      <w:r w:rsidR="00CD6C9B">
        <w:t xml:space="preserve"> each other to evaluate whether the framework seems responsive </w:t>
      </w:r>
      <w:r w:rsidR="009525E1">
        <w:t xml:space="preserve">enough </w:t>
      </w:r>
      <w:r w:rsidR="00CD6C9B">
        <w:t>to</w:t>
      </w:r>
      <w:r w:rsidR="009525E1">
        <w:t xml:space="preserve"> capture REACH’s anecdotal knowledge of changes in local market functionality</w:t>
      </w:r>
      <w:r w:rsidR="006D110E">
        <w:t xml:space="preserve"> over time</w:t>
      </w:r>
      <w:r w:rsidR="009525E1">
        <w:t xml:space="preserve">. </w:t>
      </w:r>
      <w:r w:rsidR="00CD6C9B">
        <w:t>C</w:t>
      </w:r>
      <w:r w:rsidR="008D15DA">
        <w:t xml:space="preserve">hanges should be made </w:t>
      </w:r>
      <w:r w:rsidR="006D110E">
        <w:t>to improve</w:t>
      </w:r>
      <w:r w:rsidR="008D15DA">
        <w:t xml:space="preserve"> the framework </w:t>
      </w:r>
      <w:r w:rsidR="009525E1">
        <w:t xml:space="preserve">at each step </w:t>
      </w:r>
      <w:r w:rsidR="008D15DA">
        <w:t>as needed.</w:t>
      </w:r>
    </w:p>
    <w:p w14:paraId="28416D2E" w14:textId="77777777" w:rsidR="0042378E" w:rsidRDefault="0093713C" w:rsidP="0042378E">
      <w:r>
        <w:t xml:space="preserve">An MFS being implemented as part of a </w:t>
      </w:r>
      <w:r>
        <w:rPr>
          <w:b/>
          <w:bCs/>
        </w:rPr>
        <w:t>one-time assessment</w:t>
      </w:r>
      <w:r w:rsidR="00EA6CE8">
        <w:t>, such as a supply chain assessment or a JRAM,</w:t>
      </w:r>
      <w:r w:rsidR="00FF7F2A">
        <w:t xml:space="preserve"> cannot be</w:t>
      </w:r>
      <w:r w:rsidR="00BD482F">
        <w:t xml:space="preserve"> iteratively </w:t>
      </w:r>
      <w:r w:rsidR="00AD67E5">
        <w:t xml:space="preserve">changed </w:t>
      </w:r>
      <w:r w:rsidR="00FF7F2A">
        <w:t xml:space="preserve">in the same way. </w:t>
      </w:r>
      <w:r w:rsidR="008962F4">
        <w:t>Still</w:t>
      </w:r>
      <w:r w:rsidR="007D0D9E">
        <w:t>, teams should</w:t>
      </w:r>
      <w:r w:rsidR="00AD67E5">
        <w:t xml:space="preserve"> try to test their assumptions </w:t>
      </w:r>
      <w:r w:rsidR="008962F4">
        <w:t xml:space="preserve">on the data they have. Consider splitting the dataset into halves </w:t>
      </w:r>
      <w:r w:rsidR="001D4902">
        <w:t>by market</w:t>
      </w:r>
      <w:r w:rsidR="008962F4">
        <w:t xml:space="preserve">, </w:t>
      </w:r>
      <w:r w:rsidR="00686DA8">
        <w:t xml:space="preserve">with a random selection of assessed </w:t>
      </w:r>
      <w:r w:rsidR="001D4902">
        <w:t>markets</w:t>
      </w:r>
      <w:r w:rsidR="00686DA8">
        <w:t xml:space="preserve"> falling into each half; you can then </w:t>
      </w:r>
      <w:r w:rsidR="00B10D30">
        <w:t>fine-tune</w:t>
      </w:r>
      <w:r w:rsidR="001D4902">
        <w:t xml:space="preserve"> the MFS based on how it performs</w:t>
      </w:r>
      <w:r w:rsidR="00B10D30">
        <w:t xml:space="preserve"> on the first half of the dataset, then test it on the untouched second half of the dataset to ensure that your assumptions hold true.</w:t>
      </w:r>
    </w:p>
    <w:p w14:paraId="14AEA66B" w14:textId="35138857" w:rsidR="00B10D30" w:rsidRDefault="00D47A34" w:rsidP="0042378E">
      <w:r>
        <w:t xml:space="preserve">Some potential issues that it may be possible to correct </w:t>
      </w:r>
      <w:r w:rsidR="00760752">
        <w:t>by fine-tuning the weighting, thresholds, an</w:t>
      </w:r>
      <w:r w:rsidR="0042378E">
        <w:t>d</w:t>
      </w:r>
      <w:r w:rsidR="00CA69E2">
        <w:t>/or</w:t>
      </w:r>
      <w:r w:rsidR="0042378E">
        <w:t xml:space="preserve"> </w:t>
      </w:r>
      <w:r w:rsidR="00760752">
        <w:t>categorisation</w:t>
      </w:r>
      <w:r w:rsidR="0042378E">
        <w:t xml:space="preserve"> within</w:t>
      </w:r>
      <w:r w:rsidR="00CA69E2">
        <w:t xml:space="preserve"> the country-level MFS analysis framework:</w:t>
      </w:r>
    </w:p>
    <w:p w14:paraId="59EC6023" w14:textId="582E1C86" w:rsidR="0062478B" w:rsidRPr="0062478B" w:rsidRDefault="0021099B" w:rsidP="00247B1D">
      <w:pPr>
        <w:pStyle w:val="ListParagraph"/>
        <w:numPr>
          <w:ilvl w:val="0"/>
          <w:numId w:val="24"/>
        </w:numPr>
      </w:pPr>
      <w:r w:rsidRPr="00E54533">
        <w:rPr>
          <w:i/>
          <w:iCs/>
        </w:rPr>
        <w:lastRenderedPageBreak/>
        <w:t>A lack of discernible patterns.</w:t>
      </w:r>
      <w:r>
        <w:t xml:space="preserve"> </w:t>
      </w:r>
      <w:r w:rsidR="007059C8">
        <w:t>Do</w:t>
      </w:r>
      <w:r w:rsidR="00D47325">
        <w:t xml:space="preserve"> markets with</w:t>
      </w:r>
      <w:r w:rsidR="007059C8">
        <w:t xml:space="preserve"> full, limited, </w:t>
      </w:r>
      <w:r w:rsidR="00D47325">
        <w:t>and poor functionality</w:t>
      </w:r>
      <w:r w:rsidR="004F61B4">
        <w:t xml:space="preserve"> seem to be randomly scattered across the map?</w:t>
      </w:r>
      <w:r w:rsidR="007059C8">
        <w:t xml:space="preserve"> </w:t>
      </w:r>
      <w:r w:rsidR="00C60105">
        <w:t xml:space="preserve">Does one city appear to have less in common with a city across the river than with another </w:t>
      </w:r>
      <w:r w:rsidR="00E80DB8">
        <w:t xml:space="preserve">city 400 kilometres away? </w:t>
      </w:r>
      <w:r w:rsidR="001E2A74">
        <w:t>If this seems to be the case, first consider whether there are</w:t>
      </w:r>
      <w:r w:rsidR="006E7F73">
        <w:t xml:space="preserve"> alternative</w:t>
      </w:r>
      <w:r w:rsidR="001E2A74">
        <w:t xml:space="preserve"> </w:t>
      </w:r>
      <w:r w:rsidR="0018450C">
        <w:t xml:space="preserve">geographic, </w:t>
      </w:r>
      <w:r w:rsidR="00E54533">
        <w:t xml:space="preserve">economic, </w:t>
      </w:r>
      <w:r w:rsidR="0018450C">
        <w:t xml:space="preserve">or crisis-related </w:t>
      </w:r>
      <w:r w:rsidR="00E54533">
        <w:t xml:space="preserve">dynamics that might explain the variation. If not, </w:t>
      </w:r>
      <w:r w:rsidR="0062478B">
        <w:t xml:space="preserve">it may be possible that the indicators with the greatest </w:t>
      </w:r>
      <w:r w:rsidR="00BE2B38">
        <w:t>effect</w:t>
      </w:r>
      <w:r w:rsidR="0062478B">
        <w:t xml:space="preserve"> on local </w:t>
      </w:r>
      <w:r w:rsidR="00247B1D">
        <w:t>market functionality are not being prioritised in the weighting, obscuring patterns that could otherwise be discerned.</w:t>
      </w:r>
    </w:p>
    <w:p w14:paraId="68DECA47" w14:textId="03D4F53B" w:rsidR="009C5924" w:rsidRPr="009C5924" w:rsidRDefault="00E518C9" w:rsidP="00ED1ACB">
      <w:pPr>
        <w:pStyle w:val="ListParagraph"/>
        <w:numPr>
          <w:ilvl w:val="0"/>
          <w:numId w:val="24"/>
        </w:numPr>
      </w:pPr>
      <w:r w:rsidRPr="002E75BD">
        <w:rPr>
          <w:i/>
          <w:iCs/>
        </w:rPr>
        <w:t xml:space="preserve">Patterns that </w:t>
      </w:r>
      <w:r w:rsidR="000A0778" w:rsidRPr="002E75BD">
        <w:rPr>
          <w:i/>
          <w:iCs/>
        </w:rPr>
        <w:t>do not match REACH’s understanding of on-the-ground dynamics.</w:t>
      </w:r>
      <w:r w:rsidR="000A0778">
        <w:t xml:space="preserve"> </w:t>
      </w:r>
      <w:r w:rsidR="00B83FF1">
        <w:t xml:space="preserve">Are remote markets with difficult transport links receiving a higher MFS than markets in the capital city? </w:t>
      </w:r>
      <w:r w:rsidR="007059C8">
        <w:t xml:space="preserve">Do markets in </w:t>
      </w:r>
      <w:r w:rsidR="005E1C9F">
        <w:t>heavily conflict-affected</w:t>
      </w:r>
      <w:r w:rsidR="007059C8">
        <w:t xml:space="preserve"> cities seem not to exhibit any major issues? </w:t>
      </w:r>
      <w:r w:rsidR="00450B19">
        <w:t xml:space="preserve">Do markets within a zone </w:t>
      </w:r>
      <w:r w:rsidR="002E75BD">
        <w:t>hard-</w:t>
      </w:r>
      <w:r w:rsidR="00450B19">
        <w:t>hit by a natural disaster appear to be functioning better than markets outside it?</w:t>
      </w:r>
      <w:r w:rsidR="00C60105">
        <w:t xml:space="preserve"> </w:t>
      </w:r>
      <w:r w:rsidR="007E0D7A">
        <w:t xml:space="preserve">If you </w:t>
      </w:r>
      <w:r w:rsidR="009C5924">
        <w:t>observe hard-to-explain dynamics such as these, investigate which indicators</w:t>
      </w:r>
      <w:r w:rsidR="002E75BD">
        <w:t xml:space="preserve"> seem to be driving </w:t>
      </w:r>
      <w:r w:rsidR="00E40B4B">
        <w:t>the results</w:t>
      </w:r>
      <w:r w:rsidR="002E75BD">
        <w:t xml:space="preserve">, </w:t>
      </w:r>
      <w:r w:rsidR="009C5924" w:rsidRPr="009C5924">
        <w:t>and consi</w:t>
      </w:r>
      <w:r w:rsidR="009C5924">
        <w:t xml:space="preserve">der whether </w:t>
      </w:r>
      <w:r w:rsidR="002E75BD">
        <w:t xml:space="preserve">they </w:t>
      </w:r>
      <w:r w:rsidR="00E40B4B">
        <w:t>may be drowning out the results of other indicators and whether less weight needs to be placed on them.</w:t>
      </w:r>
      <w:r w:rsidR="009C5924">
        <w:t xml:space="preserve"> </w:t>
      </w:r>
    </w:p>
    <w:p w14:paraId="5F1D4E58" w14:textId="3B66D8DC" w:rsidR="00F857A4" w:rsidRDefault="00F857A4" w:rsidP="00F857A4">
      <w:pPr>
        <w:pStyle w:val="ListParagraph"/>
        <w:numPr>
          <w:ilvl w:val="0"/>
          <w:numId w:val="24"/>
        </w:numPr>
      </w:pPr>
      <w:r>
        <w:rPr>
          <w:i/>
          <w:iCs/>
        </w:rPr>
        <w:t xml:space="preserve">Nearly all markets </w:t>
      </w:r>
      <w:r w:rsidR="005211D6">
        <w:rPr>
          <w:i/>
          <w:iCs/>
        </w:rPr>
        <w:t>fall</w:t>
      </w:r>
      <w:r w:rsidR="00154635">
        <w:rPr>
          <w:i/>
          <w:iCs/>
        </w:rPr>
        <w:t>ing</w:t>
      </w:r>
      <w:r w:rsidR="005211D6">
        <w:rPr>
          <w:i/>
          <w:iCs/>
        </w:rPr>
        <w:t xml:space="preserve"> into the same functionality category.</w:t>
      </w:r>
      <w:r w:rsidR="005211D6">
        <w:t xml:space="preserve"> Does this match what you expect based on your </w:t>
      </w:r>
      <w:r w:rsidR="006E1C0A">
        <w:t xml:space="preserve">team’s </w:t>
      </w:r>
      <w:r w:rsidR="005211D6">
        <w:t xml:space="preserve">knowledge of local markets? </w:t>
      </w:r>
      <w:r w:rsidR="007D5091">
        <w:t>Is every market indeed highly functional? Is every market being affected in</w:t>
      </w:r>
      <w:r w:rsidR="005D22D0">
        <w:t xml:space="preserve"> </w:t>
      </w:r>
      <w:r w:rsidR="007D5091">
        <w:t xml:space="preserve">the same way by a </w:t>
      </w:r>
      <w:r w:rsidR="005D22D0">
        <w:t>countrywide</w:t>
      </w:r>
      <w:r w:rsidR="007D5091">
        <w:t xml:space="preserve"> trend</w:t>
      </w:r>
      <w:r w:rsidR="0099758D">
        <w:t>, with little regional variation</w:t>
      </w:r>
      <w:r w:rsidR="007D5091">
        <w:t xml:space="preserve">? </w:t>
      </w:r>
      <w:r w:rsidR="00BB15AF">
        <w:t xml:space="preserve">Or </w:t>
      </w:r>
      <w:r w:rsidR="006B6580">
        <w:t>does your team</w:t>
      </w:r>
      <w:r w:rsidR="006E1C0A">
        <w:t xml:space="preserve"> </w:t>
      </w:r>
      <w:r w:rsidR="00BB15AF">
        <w:t>perceive differences in the levels of functionality among different markets</w:t>
      </w:r>
      <w:r w:rsidR="007D5091">
        <w:t xml:space="preserve"> that are not being captured in the MFS? </w:t>
      </w:r>
      <w:r w:rsidR="005D22D0">
        <w:t xml:space="preserve">If the last is true, consider </w:t>
      </w:r>
      <w:r w:rsidR="00AF248C">
        <w:t>using smaller categories in your classification framework</w:t>
      </w:r>
      <w:r w:rsidR="006E1C0A">
        <w:t xml:space="preserve"> to bring out finer </w:t>
      </w:r>
      <w:r w:rsidR="0099758D">
        <w:t>variations</w:t>
      </w:r>
      <w:r w:rsidR="006B6580">
        <w:t xml:space="preserve"> in functionality, and</w:t>
      </w:r>
      <w:r w:rsidR="003D7F86">
        <w:t>/or</w:t>
      </w:r>
      <w:r w:rsidR="006B6580">
        <w:t xml:space="preserve"> consider</w:t>
      </w:r>
      <w:r w:rsidR="0040185D">
        <w:t xml:space="preserve"> whether to add new indicators to your MFS that would </w:t>
      </w:r>
      <w:r w:rsidR="0099758D">
        <w:t>better</w:t>
      </w:r>
      <w:r w:rsidR="0040185D">
        <w:t xml:space="preserve"> highlight the variation you perceive</w:t>
      </w:r>
      <w:r w:rsidR="00524C86">
        <w:t>.</w:t>
      </w:r>
    </w:p>
    <w:p w14:paraId="68B2276D" w14:textId="5E7A90E9" w:rsidR="009C2657" w:rsidRPr="009C1F63" w:rsidRDefault="000B2CA0" w:rsidP="00C1480B">
      <w:r>
        <w:t>Throughout this process, remember</w:t>
      </w:r>
      <w:r w:rsidR="009C2657">
        <w:t xml:space="preserve"> that there is a fine line between</w:t>
      </w:r>
      <w:r w:rsidR="00C31B33">
        <w:t xml:space="preserve"> adjusting a model to produce more accurate, robust results and </w:t>
      </w:r>
      <w:r w:rsidR="00E82FC9">
        <w:t>overfitting the model</w:t>
      </w:r>
      <w:r w:rsidR="0000626F">
        <w:t xml:space="preserve"> </w:t>
      </w:r>
      <w:r w:rsidR="00C30E3E">
        <w:t>to produce</w:t>
      </w:r>
      <w:r w:rsidR="00D1259C">
        <w:t xml:space="preserve"> only the results you </w:t>
      </w:r>
      <w:r w:rsidR="00064FAB">
        <w:t>expect</w:t>
      </w:r>
      <w:r w:rsidR="004E4A15">
        <w:t xml:space="preserve"> and no others. </w:t>
      </w:r>
      <w:r w:rsidR="00B36C7A">
        <w:t xml:space="preserve">Use a light touch </w:t>
      </w:r>
      <w:r w:rsidR="00251AF3">
        <w:t xml:space="preserve">when making adjustments to the scoring or </w:t>
      </w:r>
      <w:r w:rsidR="00F857A4">
        <w:t xml:space="preserve">classification </w:t>
      </w:r>
      <w:proofErr w:type="gramStart"/>
      <w:r w:rsidR="00F857A4">
        <w:t>thresholds</w:t>
      </w:r>
      <w:r w:rsidR="00CA69E2">
        <w:t>, and</w:t>
      </w:r>
      <w:proofErr w:type="gramEnd"/>
      <w:r w:rsidR="00CA69E2">
        <w:t xml:space="preserve"> try always to tie </w:t>
      </w:r>
      <w:r w:rsidR="00F63F3F">
        <w:t xml:space="preserve">each change to logic rather than to a simple desire to make the model match </w:t>
      </w:r>
      <w:r w:rsidR="00CA792B">
        <w:t>your expectations</w:t>
      </w:r>
      <w:r w:rsidR="00F63F3F">
        <w:t>.</w:t>
      </w:r>
    </w:p>
    <w:p w14:paraId="0157F3A7" w14:textId="579D5BC1" w:rsidR="0058243D" w:rsidRPr="009C1F63" w:rsidRDefault="00B50A65" w:rsidP="00694EE9">
      <w:pPr>
        <w:pStyle w:val="Heading3"/>
        <w:rPr>
          <w:lang w:val="en-GB"/>
        </w:rPr>
      </w:pPr>
      <w:r>
        <w:rPr>
          <w:lang w:val="en-GB"/>
        </w:rPr>
        <w:t>For more information</w:t>
      </w:r>
    </w:p>
    <w:p w14:paraId="2DBD9787" w14:textId="2959AE5A" w:rsidR="00A74DDC" w:rsidRPr="009C1F63" w:rsidRDefault="00D46C10" w:rsidP="00AD230F">
      <w:r w:rsidRPr="009C1F63">
        <w:t xml:space="preserve">Feel </w:t>
      </w:r>
      <w:r w:rsidR="00AD230F" w:rsidRPr="009C1F63">
        <w:t xml:space="preserve">free to send a message to </w:t>
      </w:r>
      <w:hyperlink r:id="rId15" w:history="1">
        <w:r w:rsidR="00AD230F" w:rsidRPr="009C1F63">
          <w:rPr>
            <w:rStyle w:val="Hyperlink"/>
          </w:rPr>
          <w:t>cashandmarkets@impact-initiatives.org</w:t>
        </w:r>
      </w:hyperlink>
      <w:r w:rsidR="00AD230F" w:rsidRPr="009C1F63">
        <w:t xml:space="preserve"> for further questions and perspectives on the resources above. As always, if you have any suggestions for further resources to add, feel free to send them our way.</w:t>
      </w:r>
    </w:p>
    <w:sectPr w:rsidR="00A74DDC" w:rsidRPr="009C1F63" w:rsidSect="0083540C">
      <w:headerReference w:type="default" r:id="rId16"/>
      <w:footerReference w:type="even" r:id="rId17"/>
      <w:footerReference w:type="default" r:id="rId18"/>
      <w:footerReference w:type="first" r:id="rId19"/>
      <w:pgSz w:w="11900" w:h="16840"/>
      <w:pgMar w:top="993" w:right="1080" w:bottom="1843" w:left="1080" w:header="720" w:footer="75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B3920" w14:textId="77777777" w:rsidR="003F01FF" w:rsidRDefault="003F01FF" w:rsidP="00EF0013">
      <w:r>
        <w:separator/>
      </w:r>
    </w:p>
  </w:endnote>
  <w:endnote w:type="continuationSeparator" w:id="0">
    <w:p w14:paraId="07321EF8" w14:textId="77777777" w:rsidR="003F01FF" w:rsidRDefault="003F01FF" w:rsidP="00EF0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ade Gothic LT Std Bold">
    <w:altName w:val="Calibri"/>
    <w:panose1 w:val="00000000000000000000"/>
    <w:charset w:val="00"/>
    <w:family w:val="modern"/>
    <w:notTrueType/>
    <w:pitch w:val="variable"/>
    <w:sig w:usb0="800000AF" w:usb1="4000204A" w:usb2="00000000" w:usb3="00000000" w:csb0="00000001" w:csb1="00000000"/>
  </w:font>
  <w:font w:name="Roboto Condensed">
    <w:altName w:val="Arial"/>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Leelawadee">
    <w:panose1 w:val="020B0502040204020203"/>
    <w:charset w:val="00"/>
    <w:family w:val="swiss"/>
    <w:pitch w:val="variable"/>
    <w:sig w:usb0="01000003" w:usb1="00000000" w:usb2="00000000" w:usb3="00000000" w:csb0="00010001" w:csb1="00000000"/>
  </w:font>
  <w:font w:name="Roboto Condensed Light">
    <w:altName w:val="Arial"/>
    <w:charset w:val="00"/>
    <w:family w:val="auto"/>
    <w:pitch w:val="variable"/>
    <w:sig w:usb0="E00002FF" w:usb1="5000205B" w:usb2="00000020" w:usb3="00000000" w:csb0="0000019F" w:csb1="00000000"/>
  </w:font>
  <w:font w:name="Franklin Gothic Medium">
    <w:panose1 w:val="020B06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A08A" w14:textId="071D42A9" w:rsidR="00D3671C" w:rsidRDefault="00D3671C" w:rsidP="00EF001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B05E58">
      <w:rPr>
        <w:rStyle w:val="PageNumber"/>
        <w:noProof/>
      </w:rPr>
      <w:t>3</w:t>
    </w:r>
    <w:r>
      <w:rPr>
        <w:rStyle w:val="PageNumber"/>
      </w:rPr>
      <w:fldChar w:fldCharType="end"/>
    </w:r>
  </w:p>
  <w:p w14:paraId="00F3D48F" w14:textId="77777777" w:rsidR="00D3671C" w:rsidRDefault="00D3671C" w:rsidP="00EF00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B2110" w14:textId="780316DF" w:rsidR="00D3671C" w:rsidRDefault="00150EBD" w:rsidP="00EF0013">
    <w:pPr>
      <w:pStyle w:val="Footer"/>
    </w:pPr>
    <w:r w:rsidRPr="00A2452D">
      <w:rPr>
        <w:i/>
        <w:noProof/>
        <w:lang w:val="en-US"/>
      </w:rPr>
      <mc:AlternateContent>
        <mc:Choice Requires="wps">
          <w:drawing>
            <wp:anchor distT="45720" distB="45720" distL="114300" distR="114300" simplePos="0" relativeHeight="251657728" behindDoc="0" locked="0" layoutInCell="1" allowOverlap="1" wp14:anchorId="366C9789" wp14:editId="17DD43CA">
              <wp:simplePos x="0" y="0"/>
              <wp:positionH relativeFrom="column">
                <wp:posOffset>-457200</wp:posOffset>
              </wp:positionH>
              <wp:positionV relativeFrom="paragraph">
                <wp:posOffset>95885</wp:posOffset>
              </wp:positionV>
              <wp:extent cx="3940810" cy="484505"/>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484505"/>
                      </a:xfrm>
                      <a:prstGeom prst="rect">
                        <a:avLst/>
                      </a:prstGeom>
                      <a:noFill/>
                      <a:ln w="9525">
                        <a:noFill/>
                        <a:miter lim="800000"/>
                        <a:headEnd/>
                        <a:tailEnd/>
                      </a:ln>
                    </wps:spPr>
                    <wps:txbx>
                      <w:txbxContent>
                        <w:p w14:paraId="2D2B4755" w14:textId="094335F4" w:rsidR="00D3671C" w:rsidRPr="0052722A" w:rsidRDefault="00D3671C" w:rsidP="00B05E58">
                          <w:pPr>
                            <w:pStyle w:val="Footer"/>
                            <w:spacing w:before="0" w:after="0"/>
                          </w:pPr>
                          <w:r w:rsidRPr="0052722A">
                            <w:rPr>
                              <w:rStyle w:val="PageNumber"/>
                              <w:color w:val="FFFFFF" w:themeColor="background1"/>
                            </w:rPr>
                            <w:fldChar w:fldCharType="begin"/>
                          </w:r>
                          <w:r w:rsidRPr="0052722A">
                            <w:rPr>
                              <w:rStyle w:val="PageNumber"/>
                              <w:color w:val="FFFFFF" w:themeColor="background1"/>
                            </w:rPr>
                            <w:instrText xml:space="preserve">PAGE  </w:instrText>
                          </w:r>
                          <w:r w:rsidRPr="0052722A">
                            <w:rPr>
                              <w:rStyle w:val="PageNumber"/>
                              <w:color w:val="FFFFFF" w:themeColor="background1"/>
                            </w:rPr>
                            <w:fldChar w:fldCharType="separate"/>
                          </w:r>
                          <w:r w:rsidR="00035DEB">
                            <w:rPr>
                              <w:rStyle w:val="PageNumber"/>
                              <w:noProof/>
                              <w:color w:val="FFFFFF" w:themeColor="background1"/>
                            </w:rPr>
                            <w:t>2</w:t>
                          </w:r>
                          <w:r w:rsidRPr="0052722A">
                            <w:rPr>
                              <w:rStyle w:val="PageNumber"/>
                              <w:color w:val="FFFFFF" w:themeColor="background1"/>
                            </w:rP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66C9789" id="_x0000_t202" coordsize="21600,21600" o:spt="202" path="m,l,21600r21600,l21600,xe">
              <v:stroke joinstyle="miter"/>
              <v:path gradientshapeok="t" o:connecttype="rect"/>
            </v:shapetype>
            <v:shape id="Zone de texte 2" o:spid="_x0000_s1029" type="#_x0000_t202" style="position:absolute;margin-left:-36pt;margin-top:7.55pt;width:310.3pt;height:38.1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" filled="f" stroked="f">
              <v:textbox>
                <w:txbxContent>
                  <w:p w14:paraId="2D2B4755" w14:textId="094335F4" w:rsidR="00D3671C" w:rsidRPr="0052722A" w:rsidRDefault="00D3671C" w:rsidP="00B05E58">
                    <w:pPr>
                      <w:pStyle w:val="Footer"/>
                      <w:spacing w:before="0" w:after="0"/>
                    </w:pPr>
                    <w:r w:rsidRPr="0052722A">
                      <w:rPr>
                        <w:rStyle w:val="PageNumber"/>
                        <w:color w:val="FFFFFF" w:themeColor="background1"/>
                      </w:rPr>
                      <w:fldChar w:fldCharType="begin"/>
                    </w:r>
                    <w:r w:rsidRPr="0052722A">
                      <w:rPr>
                        <w:rStyle w:val="PageNumber"/>
                        <w:color w:val="FFFFFF" w:themeColor="background1"/>
                      </w:rPr>
                      <w:instrText xml:space="preserve">PAGE  </w:instrText>
                    </w:r>
                    <w:r w:rsidRPr="0052722A">
                      <w:rPr>
                        <w:rStyle w:val="PageNumber"/>
                        <w:color w:val="FFFFFF" w:themeColor="background1"/>
                      </w:rPr>
                      <w:fldChar w:fldCharType="separate"/>
                    </w:r>
                    <w:r w:rsidR="00035DEB">
                      <w:rPr>
                        <w:rStyle w:val="PageNumber"/>
                        <w:noProof/>
                        <w:color w:val="FFFFFF" w:themeColor="background1"/>
                      </w:rPr>
                      <w:t>2</w:t>
                    </w:r>
                    <w:r w:rsidRPr="0052722A">
                      <w:rPr>
                        <w:rStyle w:val="PageNumber"/>
                        <w:color w:val="FFFFFF" w:themeColor="background1"/>
                      </w:rPr>
                      <w:fldChar w:fldCharType="end"/>
                    </w:r>
                  </w:p>
                </w:txbxContent>
              </v:textbox>
              <w10:wrap type="square"/>
            </v:shape>
          </w:pict>
        </mc:Fallback>
      </mc:AlternateContent>
    </w:r>
    <w:r w:rsidR="00A87471">
      <w:rPr>
        <w:noProof/>
        <w:lang w:val="en-US"/>
      </w:rPr>
      <w:drawing>
        <wp:anchor distT="0" distB="0" distL="114300" distR="114300" simplePos="0" relativeHeight="251656704" behindDoc="1" locked="0" layoutInCell="1" allowOverlap="1" wp14:anchorId="263ED0D5" wp14:editId="29916D56">
          <wp:simplePos x="0" y="0"/>
          <wp:positionH relativeFrom="column">
            <wp:posOffset>-904240</wp:posOffset>
          </wp:positionH>
          <wp:positionV relativeFrom="paragraph">
            <wp:posOffset>-107315</wp:posOffset>
          </wp:positionV>
          <wp:extent cx="7771765" cy="913765"/>
          <wp:effectExtent l="0" t="0" r="635" b="635"/>
          <wp:wrapNone/>
          <wp:docPr id="5" name="Image 228" descr="C:\Users\Megan\AppData\Local\Microsoft\Windows\INetCache\Content.Word\REACH-logoba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n\AppData\Local\Microsoft\Windows\INetCache\Content.Word\REACH-logobar_.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913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71C" w:rsidRPr="0049646E">
      <w:rPr>
        <w:noProof/>
        <w:lang w:val="en-US"/>
      </w:rPr>
      <mc:AlternateContent>
        <mc:Choice Requires="wps">
          <w:drawing>
            <wp:anchor distT="0" distB="0" distL="114300" distR="114300" simplePos="0" relativeHeight="251654656" behindDoc="1" locked="0" layoutInCell="1" allowOverlap="1" wp14:anchorId="770F64E1" wp14:editId="249E0BF1">
              <wp:simplePos x="0" y="0"/>
              <wp:positionH relativeFrom="column">
                <wp:posOffset>0</wp:posOffset>
              </wp:positionH>
              <wp:positionV relativeFrom="paragraph">
                <wp:posOffset>1270</wp:posOffset>
              </wp:positionV>
              <wp:extent cx="432435" cy="7597775"/>
              <wp:effectExtent l="0" t="1270" r="23495" b="2349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2435" cy="7597775"/>
                      </a:xfrm>
                      <a:prstGeom prst="rect">
                        <a:avLst/>
                      </a:prstGeom>
                      <a:solidFill>
                        <a:srgbClr val="58585A"/>
                      </a:solidFill>
                      <a:ln w="9525">
                        <a:solidFill>
                          <a:srgbClr val="58585A"/>
                        </a:solidFill>
                        <a:miter lim="800000"/>
                        <a:headEnd/>
                        <a:tailEnd/>
                      </a:ln>
                    </wps:spPr>
                    <wps:txbx>
                      <w:txbxContent>
                        <w:p w14:paraId="1FD92727" w14:textId="38D839E2" w:rsidR="00D3671C" w:rsidRPr="0055640C" w:rsidRDefault="00D3671C" w:rsidP="00EF0013">
                          <w:pPr>
                            <w:rPr>
                              <w:lang w:val="fr-FR"/>
                            </w:rPr>
                          </w:pPr>
                          <w:r>
                            <w:rPr>
                              <w:lang w:val="fr-FR"/>
                            </w:rPr>
                            <w:tab/>
                          </w:r>
                          <w:r w:rsidRPr="0055640C">
                            <w:rPr>
                              <w:lang w:val="fr-FR"/>
                            </w:rPr>
                            <w:fldChar w:fldCharType="begin"/>
                          </w:r>
                          <w:r w:rsidRPr="0055640C">
                            <w:rPr>
                              <w:lang w:val="fr-FR"/>
                            </w:rPr>
                            <w:instrText xml:space="preserve"> PAGE   \* MERGEFORMAT </w:instrText>
                          </w:r>
                          <w:r w:rsidRPr="0055640C">
                            <w:rPr>
                              <w:lang w:val="fr-FR"/>
                            </w:rPr>
                            <w:fldChar w:fldCharType="separate"/>
                          </w:r>
                          <w:r w:rsidR="00035DEB">
                            <w:rPr>
                              <w:noProof/>
                              <w:lang w:val="fr-FR"/>
                            </w:rPr>
                            <w:t>2</w:t>
                          </w:r>
                          <w:r w:rsidRPr="0055640C">
                            <w:rPr>
                              <w:lang w:val="fr-FR"/>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F64E1" id="Rectangle 2" o:spid="_x0000_s1030" style="position:absolute;margin-left:0;margin-top:.1pt;width:34.05pt;height:598.2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" fillcolor="#58585a" strokecolor="#58585a">
              <v:textbox>
                <w:txbxContent>
                  <w:p w14:paraId="1FD92727" w14:textId="38D839E2" w:rsidR="00D3671C" w:rsidRPr="0055640C" w:rsidRDefault="00D3671C" w:rsidP="00EF0013">
                    <w:pPr>
                      <w:rPr>
                        <w:lang w:val="fr-FR"/>
                      </w:rPr>
                    </w:pPr>
                    <w:r>
                      <w:rPr>
                        <w:lang w:val="fr-FR"/>
                      </w:rPr>
                      <w:tab/>
                    </w:r>
                    <w:r w:rsidRPr="0055640C">
                      <w:rPr>
                        <w:lang w:val="fr-FR"/>
                      </w:rPr>
                      <w:fldChar w:fldCharType="begin"/>
                    </w:r>
                    <w:r w:rsidRPr="0055640C">
                      <w:rPr>
                        <w:lang w:val="fr-FR"/>
                      </w:rPr>
                      <w:instrText xml:space="preserve"> PAGE   \* MERGEFORMAT </w:instrText>
                    </w:r>
                    <w:r w:rsidRPr="0055640C">
                      <w:rPr>
                        <w:lang w:val="fr-FR"/>
                      </w:rPr>
                      <w:fldChar w:fldCharType="separate"/>
                    </w:r>
                    <w:r w:rsidR="00035DEB">
                      <w:rPr>
                        <w:noProof/>
                        <w:lang w:val="fr-FR"/>
                      </w:rPr>
                      <w:t>2</w:t>
                    </w:r>
                    <w:r w:rsidRPr="0055640C">
                      <w:rPr>
                        <w:lang w:val="fr-FR"/>
                      </w:rPr>
                      <w:fldChar w:fldCharType="end"/>
                    </w:r>
                  </w:p>
                </w:txbxContent>
              </v:textbox>
            </v:rect>
          </w:pict>
        </mc:Fallback>
      </mc:AlternateContent>
    </w:r>
    <w:r w:rsidR="00D3671C" w:rsidRPr="0049646E">
      <w:rPr>
        <w:noProof/>
        <w:lang w:val="en-US"/>
      </w:rPr>
      <w:drawing>
        <wp:anchor distT="0" distB="0" distL="114300" distR="114300" simplePos="0" relativeHeight="251655680" behindDoc="0" locked="0" layoutInCell="1" allowOverlap="1" wp14:anchorId="5E3CEE4C" wp14:editId="628EB9F7">
          <wp:simplePos x="0" y="0"/>
          <wp:positionH relativeFrom="page">
            <wp:posOffset>2683510</wp:posOffset>
          </wp:positionH>
          <wp:positionV relativeFrom="paragraph">
            <wp:posOffset>3600450</wp:posOffset>
          </wp:positionV>
          <wp:extent cx="1848409" cy="421117"/>
          <wp:effectExtent l="0" t="0" r="0" b="0"/>
          <wp:wrapNone/>
          <wp:docPr id="2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H-Logo (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68906" cy="425787"/>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C0D34" w14:textId="77777777" w:rsidR="00D3671C" w:rsidRPr="00805219" w:rsidRDefault="00D3671C" w:rsidP="00EF0013">
    <w:pPr>
      <w:pStyle w:val="Footer"/>
    </w:pPr>
    <w:r>
      <w:rPr>
        <w:noProof/>
        <w:lang w:val="en-US"/>
      </w:rPr>
      <w:drawing>
        <wp:anchor distT="0" distB="0" distL="114300" distR="114300" simplePos="0" relativeHeight="251658752" behindDoc="1" locked="0" layoutInCell="1" allowOverlap="1" wp14:anchorId="18812933" wp14:editId="2E1655A8">
          <wp:simplePos x="0" y="0"/>
          <wp:positionH relativeFrom="column">
            <wp:posOffset>-799466</wp:posOffset>
          </wp:positionH>
          <wp:positionV relativeFrom="paragraph">
            <wp:posOffset>-233045</wp:posOffset>
          </wp:positionV>
          <wp:extent cx="7771765" cy="913765"/>
          <wp:effectExtent l="0" t="0" r="635" b="635"/>
          <wp:wrapNone/>
          <wp:docPr id="228" name="Image 228" descr="C:\Users\Megan\AppData\Local\Microsoft\Windows\INetCache\Content.Word\REACH-logoba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n\AppData\Local\Microsoft\Windows\INetCache\Content.Word\REACH-logobar_.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91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452D">
      <w:rPr>
        <w:i/>
        <w:noProof/>
        <w:lang w:val="en-US"/>
      </w:rPr>
      <mc:AlternateContent>
        <mc:Choice Requires="wps">
          <w:drawing>
            <wp:anchor distT="45720" distB="45720" distL="114300" distR="114300" simplePos="0" relativeHeight="251659776" behindDoc="0" locked="0" layoutInCell="1" allowOverlap="1" wp14:anchorId="29E0D67D" wp14:editId="319145B0">
              <wp:simplePos x="0" y="0"/>
              <wp:positionH relativeFrom="column">
                <wp:posOffset>-419100</wp:posOffset>
              </wp:positionH>
              <wp:positionV relativeFrom="paragraph">
                <wp:posOffset>99695</wp:posOffset>
              </wp:positionV>
              <wp:extent cx="3943350" cy="266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266700"/>
                      </a:xfrm>
                      <a:prstGeom prst="rect">
                        <a:avLst/>
                      </a:prstGeom>
                      <a:noFill/>
                      <a:ln w="9525">
                        <a:noFill/>
                        <a:miter lim="800000"/>
                        <a:headEnd/>
                        <a:tailEnd/>
                      </a:ln>
                    </wps:spPr>
                    <wps:txbx>
                      <w:txbxContent>
                        <w:p w14:paraId="1F3E9910" w14:textId="77777777" w:rsidR="00D3671C" w:rsidRPr="008A5733" w:rsidRDefault="00D3671C" w:rsidP="00EF0013">
                          <w:pPr>
                            <w:pStyle w:val="Subtitle"/>
                          </w:pPr>
                          <w:r w:rsidRPr="008A5733">
                            <w:t xml:space="preserve">1 – </w:t>
                          </w:r>
                          <w:r w:rsidRPr="008A5733">
                            <w:rPr>
                              <w:b/>
                            </w:rPr>
                            <w:t>REACH Memo:</w:t>
                          </w:r>
                          <w:r w:rsidRPr="008A5733">
                            <w:t xml:space="preserve"> </w:t>
                          </w:r>
                          <w:r>
                            <w:t>The Programme Development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E0D67D" id="_x0000_t202" coordsize="21600,21600" o:spt="202" path="m,l,21600r21600,l21600,xe">
              <v:stroke joinstyle="miter"/>
              <v:path gradientshapeok="t" o:connecttype="rect"/>
            </v:shapetype>
            <v:shape id="_x0000_s1031" type="#_x0000_t202" style="position:absolute;margin-left:-33pt;margin-top:7.85pt;width:310.5pt;height:2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" filled="f" stroked="f">
              <v:textbox>
                <w:txbxContent>
                  <w:p w14:paraId="1F3E9910" w14:textId="77777777" w:rsidR="00D3671C" w:rsidRPr="008A5733" w:rsidRDefault="00D3671C" w:rsidP="00EF0013">
                    <w:pPr>
                      <w:pStyle w:val="Subtitle"/>
                    </w:pPr>
                    <w:r w:rsidRPr="008A5733">
                      <w:t xml:space="preserve">1 – </w:t>
                    </w:r>
                    <w:r w:rsidRPr="008A5733">
                      <w:rPr>
                        <w:b/>
                      </w:rPr>
                      <w:t>REACH Memo:</w:t>
                    </w:r>
                    <w:r w:rsidRPr="008A5733">
                      <w:t xml:space="preserve"> </w:t>
                    </w:r>
                    <w:r>
                      <w:t>The Programme Development Process</w:t>
                    </w:r>
                  </w:p>
                </w:txbxContent>
              </v:textbox>
              <w10:wrap type="square"/>
            </v:shape>
          </w:pict>
        </mc:Fallback>
      </mc:AlternateContent>
    </w:r>
    <w:r>
      <w:rPr>
        <w:noProof/>
        <w:lang w:eastAsia="en-GB"/>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0728" w14:textId="77777777" w:rsidR="003F01FF" w:rsidRDefault="003F01FF" w:rsidP="00EF0013">
      <w:r>
        <w:separator/>
      </w:r>
    </w:p>
  </w:footnote>
  <w:footnote w:type="continuationSeparator" w:id="0">
    <w:p w14:paraId="51E09FC0" w14:textId="77777777" w:rsidR="003F01FF" w:rsidRDefault="003F01FF" w:rsidP="00EF0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759915"/>
      <w:docPartObj>
        <w:docPartGallery w:val="Watermarks"/>
        <w:docPartUnique/>
      </w:docPartObj>
    </w:sdtPr>
    <w:sdtContent>
      <w:p w14:paraId="3405C867" w14:textId="1BA161E3" w:rsidR="003D56C5" w:rsidRDefault="00000000">
        <w:pPr>
          <w:pStyle w:val="Header"/>
        </w:pPr>
        <w:r>
          <w:rPr>
            <w:noProof/>
          </w:rPr>
          <w:pict w14:anchorId="52A669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6"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2B7B"/>
    <w:multiLevelType w:val="hybridMultilevel"/>
    <w:tmpl w:val="9E383AEA"/>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E083F"/>
    <w:multiLevelType w:val="hybridMultilevel"/>
    <w:tmpl w:val="3A74E0AA"/>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47109"/>
    <w:multiLevelType w:val="hybridMultilevel"/>
    <w:tmpl w:val="04581BB4"/>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D5D30"/>
    <w:multiLevelType w:val="hybridMultilevel"/>
    <w:tmpl w:val="2F6835AE"/>
    <w:lvl w:ilvl="0" w:tplc="A6E4E1B6">
      <w:start w:val="1"/>
      <w:numFmt w:val="bullet"/>
      <w:pStyle w:val="ListParagraph"/>
      <w:lvlText w:val=""/>
      <w:lvlJc w:val="left"/>
      <w:pPr>
        <w:ind w:left="1440" w:hanging="360"/>
      </w:pPr>
      <w:rPr>
        <w:rFonts w:ascii="Symbol" w:hAnsi="Symbol" w:cs="Symbol" w:hint="default"/>
        <w:color w:val="EE5859"/>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257FA4"/>
    <w:multiLevelType w:val="hybridMultilevel"/>
    <w:tmpl w:val="30BC030A"/>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77B31"/>
    <w:multiLevelType w:val="hybridMultilevel"/>
    <w:tmpl w:val="C2944E82"/>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17362"/>
    <w:multiLevelType w:val="hybridMultilevel"/>
    <w:tmpl w:val="2960CDF8"/>
    <w:lvl w:ilvl="0" w:tplc="5A4A2E60">
      <w:start w:val="1"/>
      <w:numFmt w:val="decimal"/>
      <w:lvlText w:val="%1."/>
      <w:lvlJc w:val="left"/>
      <w:pPr>
        <w:ind w:left="720" w:hanging="360"/>
      </w:pPr>
      <w:rPr>
        <w:rFonts w:hint="default"/>
        <w:b/>
        <w:color w:val="EE585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F7363"/>
    <w:multiLevelType w:val="hybridMultilevel"/>
    <w:tmpl w:val="D11A82B6"/>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61386"/>
    <w:multiLevelType w:val="hybridMultilevel"/>
    <w:tmpl w:val="584A8850"/>
    <w:lvl w:ilvl="0" w:tplc="D3004E92">
      <w:start w:val="1"/>
      <w:numFmt w:val="decimal"/>
      <w:lvlText w:val="%1."/>
      <w:lvlJc w:val="left"/>
      <w:pPr>
        <w:ind w:left="720" w:hanging="360"/>
      </w:pPr>
      <w:rPr>
        <w:rFonts w:hint="default"/>
        <w:b/>
        <w:color w:val="EE585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CE04FC"/>
    <w:multiLevelType w:val="hybridMultilevel"/>
    <w:tmpl w:val="E820A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65EDB"/>
    <w:multiLevelType w:val="hybridMultilevel"/>
    <w:tmpl w:val="97589946"/>
    <w:lvl w:ilvl="0" w:tplc="0DF0FE3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0D32787"/>
    <w:multiLevelType w:val="hybridMultilevel"/>
    <w:tmpl w:val="53868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BA546E"/>
    <w:multiLevelType w:val="hybridMultilevel"/>
    <w:tmpl w:val="AADE8DF0"/>
    <w:lvl w:ilvl="0" w:tplc="7B5E3D5E">
      <w:start w:val="2"/>
      <w:numFmt w:val="bullet"/>
      <w:lvlText w:val="-"/>
      <w:lvlJc w:val="left"/>
      <w:pPr>
        <w:ind w:left="720" w:hanging="360"/>
      </w:pPr>
      <w:rPr>
        <w:rFonts w:ascii="Arial Narrow" w:eastAsia="Calibri" w:hAnsi="Arial Narro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B6FED"/>
    <w:multiLevelType w:val="hybridMultilevel"/>
    <w:tmpl w:val="42088720"/>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3062F"/>
    <w:multiLevelType w:val="hybridMultilevel"/>
    <w:tmpl w:val="833AC7E8"/>
    <w:lvl w:ilvl="0" w:tplc="E2F8E99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F911989"/>
    <w:multiLevelType w:val="hybridMultilevel"/>
    <w:tmpl w:val="2B084648"/>
    <w:lvl w:ilvl="0" w:tplc="F072CB2E">
      <w:numFmt w:val="bullet"/>
      <w:lvlText w:val="-"/>
      <w:lvlJc w:val="left"/>
      <w:pPr>
        <w:ind w:left="720" w:hanging="360"/>
      </w:pPr>
      <w:rPr>
        <w:rFonts w:ascii="Arial Narrow" w:eastAsia="Calibri"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C00562"/>
    <w:multiLevelType w:val="hybridMultilevel"/>
    <w:tmpl w:val="5A3AF4E0"/>
    <w:lvl w:ilvl="0" w:tplc="6D84CDE0">
      <w:start w:val="1"/>
      <w:numFmt w:val="bullet"/>
      <w:lvlText w:val=""/>
      <w:lvlJc w:val="left"/>
      <w:pPr>
        <w:ind w:left="1440" w:hanging="360"/>
      </w:pPr>
      <w:rPr>
        <w:rFonts w:ascii="Symbol" w:hAnsi="Symbol" w:cs="Symbol" w:hint="default"/>
        <w:color w:val="EE5859"/>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BC64C1"/>
    <w:multiLevelType w:val="hybridMultilevel"/>
    <w:tmpl w:val="9A5E7570"/>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E2A0F"/>
    <w:multiLevelType w:val="hybridMultilevel"/>
    <w:tmpl w:val="69C876A6"/>
    <w:lvl w:ilvl="0" w:tplc="2E38756E">
      <w:start w:val="1"/>
      <w:numFmt w:val="decimal"/>
      <w:lvlText w:val="%1."/>
      <w:lvlJc w:val="left"/>
      <w:pPr>
        <w:ind w:left="720" w:hanging="360"/>
      </w:pPr>
      <w:rPr>
        <w:rFonts w:hint="default"/>
        <w:color w:val="EE585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665048"/>
    <w:multiLevelType w:val="hybridMultilevel"/>
    <w:tmpl w:val="5F026834"/>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BB7D8B"/>
    <w:multiLevelType w:val="hybridMultilevel"/>
    <w:tmpl w:val="1EA037A2"/>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B906C0"/>
    <w:multiLevelType w:val="hybridMultilevel"/>
    <w:tmpl w:val="5C9EB67C"/>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A20D47"/>
    <w:multiLevelType w:val="hybridMultilevel"/>
    <w:tmpl w:val="976444F4"/>
    <w:lvl w:ilvl="0" w:tplc="6D84CDE0">
      <w:start w:val="1"/>
      <w:numFmt w:val="bullet"/>
      <w:lvlText w:val=""/>
      <w:lvlJc w:val="left"/>
      <w:pPr>
        <w:ind w:left="720" w:hanging="360"/>
      </w:pPr>
      <w:rPr>
        <w:rFonts w:ascii="Symbol" w:hAnsi="Symbol" w:cs="Symbol" w:hint="default"/>
        <w:color w:val="EE58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49456F"/>
    <w:multiLevelType w:val="hybridMultilevel"/>
    <w:tmpl w:val="CBC4A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6772427">
    <w:abstractNumId w:val="10"/>
  </w:num>
  <w:num w:numId="2" w16cid:durableId="56364033">
    <w:abstractNumId w:val="15"/>
  </w:num>
  <w:num w:numId="3" w16cid:durableId="492180981">
    <w:abstractNumId w:val="14"/>
  </w:num>
  <w:num w:numId="4" w16cid:durableId="646251021">
    <w:abstractNumId w:val="17"/>
  </w:num>
  <w:num w:numId="5" w16cid:durableId="1608079741">
    <w:abstractNumId w:val="20"/>
  </w:num>
  <w:num w:numId="6" w16cid:durableId="852492544">
    <w:abstractNumId w:val="0"/>
  </w:num>
  <w:num w:numId="7" w16cid:durableId="655886634">
    <w:abstractNumId w:val="5"/>
  </w:num>
  <w:num w:numId="8" w16cid:durableId="1381636428">
    <w:abstractNumId w:val="4"/>
  </w:num>
  <w:num w:numId="9" w16cid:durableId="1767965600">
    <w:abstractNumId w:val="7"/>
  </w:num>
  <w:num w:numId="10" w16cid:durableId="1933512805">
    <w:abstractNumId w:val="6"/>
  </w:num>
  <w:num w:numId="11" w16cid:durableId="753092338">
    <w:abstractNumId w:val="12"/>
  </w:num>
  <w:num w:numId="12" w16cid:durableId="344214881">
    <w:abstractNumId w:val="23"/>
  </w:num>
  <w:num w:numId="13" w16cid:durableId="1990396698">
    <w:abstractNumId w:val="2"/>
  </w:num>
  <w:num w:numId="14" w16cid:durableId="238440218">
    <w:abstractNumId w:val="19"/>
  </w:num>
  <w:num w:numId="15" w16cid:durableId="213278112">
    <w:abstractNumId w:val="9"/>
  </w:num>
  <w:num w:numId="16" w16cid:durableId="200830298">
    <w:abstractNumId w:val="11"/>
  </w:num>
  <w:num w:numId="17" w16cid:durableId="582373696">
    <w:abstractNumId w:val="21"/>
  </w:num>
  <w:num w:numId="18" w16cid:durableId="2118524323">
    <w:abstractNumId w:val="8"/>
  </w:num>
  <w:num w:numId="19" w16cid:durableId="1582326604">
    <w:abstractNumId w:val="22"/>
  </w:num>
  <w:num w:numId="20" w16cid:durableId="608198764">
    <w:abstractNumId w:val="13"/>
  </w:num>
  <w:num w:numId="21" w16cid:durableId="1176579297">
    <w:abstractNumId w:val="16"/>
  </w:num>
  <w:num w:numId="22" w16cid:durableId="456144762">
    <w:abstractNumId w:val="3"/>
  </w:num>
  <w:num w:numId="23" w16cid:durableId="895969823">
    <w:abstractNumId w:val="18"/>
  </w:num>
  <w:num w:numId="24" w16cid:durableId="63479494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FCA"/>
    <w:rsid w:val="00001839"/>
    <w:rsid w:val="00003F78"/>
    <w:rsid w:val="00004DE3"/>
    <w:rsid w:val="000051AA"/>
    <w:rsid w:val="00005F3F"/>
    <w:rsid w:val="00005FDC"/>
    <w:rsid w:val="0000626F"/>
    <w:rsid w:val="00012052"/>
    <w:rsid w:val="00013772"/>
    <w:rsid w:val="00014CF7"/>
    <w:rsid w:val="00015164"/>
    <w:rsid w:val="000176FC"/>
    <w:rsid w:val="00021AB0"/>
    <w:rsid w:val="000254CD"/>
    <w:rsid w:val="0002559C"/>
    <w:rsid w:val="000258E0"/>
    <w:rsid w:val="00025BC1"/>
    <w:rsid w:val="00027C2C"/>
    <w:rsid w:val="00035D1E"/>
    <w:rsid w:val="00035DEB"/>
    <w:rsid w:val="00036C94"/>
    <w:rsid w:val="000408C9"/>
    <w:rsid w:val="0004217E"/>
    <w:rsid w:val="0004244C"/>
    <w:rsid w:val="00045DCF"/>
    <w:rsid w:val="0004683A"/>
    <w:rsid w:val="00046C50"/>
    <w:rsid w:val="000501F4"/>
    <w:rsid w:val="00050284"/>
    <w:rsid w:val="00052421"/>
    <w:rsid w:val="00057258"/>
    <w:rsid w:val="00057467"/>
    <w:rsid w:val="00057CAA"/>
    <w:rsid w:val="00064B29"/>
    <w:rsid w:val="00064FAB"/>
    <w:rsid w:val="00065B5D"/>
    <w:rsid w:val="00067ECB"/>
    <w:rsid w:val="00070FA0"/>
    <w:rsid w:val="0007123A"/>
    <w:rsid w:val="00072375"/>
    <w:rsid w:val="000735C3"/>
    <w:rsid w:val="000806F9"/>
    <w:rsid w:val="00083131"/>
    <w:rsid w:val="000838A1"/>
    <w:rsid w:val="00084973"/>
    <w:rsid w:val="00085D90"/>
    <w:rsid w:val="00087948"/>
    <w:rsid w:val="000950B3"/>
    <w:rsid w:val="00097299"/>
    <w:rsid w:val="0009753D"/>
    <w:rsid w:val="000A0778"/>
    <w:rsid w:val="000A1CCF"/>
    <w:rsid w:val="000A2AD8"/>
    <w:rsid w:val="000A2D17"/>
    <w:rsid w:val="000A445C"/>
    <w:rsid w:val="000A78E1"/>
    <w:rsid w:val="000B192E"/>
    <w:rsid w:val="000B1FF4"/>
    <w:rsid w:val="000B2CA0"/>
    <w:rsid w:val="000C0024"/>
    <w:rsid w:val="000C16DA"/>
    <w:rsid w:val="000C1A02"/>
    <w:rsid w:val="000C2B3E"/>
    <w:rsid w:val="000C6035"/>
    <w:rsid w:val="000C7DAA"/>
    <w:rsid w:val="000D1602"/>
    <w:rsid w:val="000D231D"/>
    <w:rsid w:val="000D2DFC"/>
    <w:rsid w:val="000D3541"/>
    <w:rsid w:val="000D44EF"/>
    <w:rsid w:val="000E4DCF"/>
    <w:rsid w:val="000F3008"/>
    <w:rsid w:val="000F332B"/>
    <w:rsid w:val="000F4EB7"/>
    <w:rsid w:val="000F73AF"/>
    <w:rsid w:val="00103B11"/>
    <w:rsid w:val="00106511"/>
    <w:rsid w:val="00106CD6"/>
    <w:rsid w:val="00107EA9"/>
    <w:rsid w:val="001127C2"/>
    <w:rsid w:val="00114811"/>
    <w:rsid w:val="00117C11"/>
    <w:rsid w:val="001224CD"/>
    <w:rsid w:val="001228FD"/>
    <w:rsid w:val="00124273"/>
    <w:rsid w:val="00133EE3"/>
    <w:rsid w:val="00136B80"/>
    <w:rsid w:val="00141DAA"/>
    <w:rsid w:val="001445F7"/>
    <w:rsid w:val="00145B25"/>
    <w:rsid w:val="00147BF0"/>
    <w:rsid w:val="00150EBD"/>
    <w:rsid w:val="0015225B"/>
    <w:rsid w:val="00153212"/>
    <w:rsid w:val="00154635"/>
    <w:rsid w:val="00161332"/>
    <w:rsid w:val="00161D65"/>
    <w:rsid w:val="00164696"/>
    <w:rsid w:val="0016540D"/>
    <w:rsid w:val="00170A30"/>
    <w:rsid w:val="00171DC0"/>
    <w:rsid w:val="00172BBF"/>
    <w:rsid w:val="00176DAC"/>
    <w:rsid w:val="001804A9"/>
    <w:rsid w:val="00181E88"/>
    <w:rsid w:val="0018450C"/>
    <w:rsid w:val="001862BB"/>
    <w:rsid w:val="0018765A"/>
    <w:rsid w:val="001914FA"/>
    <w:rsid w:val="00193BB4"/>
    <w:rsid w:val="00193BDF"/>
    <w:rsid w:val="001944EC"/>
    <w:rsid w:val="001A1686"/>
    <w:rsid w:val="001A226F"/>
    <w:rsid w:val="001A3330"/>
    <w:rsid w:val="001A3A3B"/>
    <w:rsid w:val="001A440F"/>
    <w:rsid w:val="001A5BD1"/>
    <w:rsid w:val="001A739B"/>
    <w:rsid w:val="001B35DE"/>
    <w:rsid w:val="001B39FF"/>
    <w:rsid w:val="001B4CE0"/>
    <w:rsid w:val="001B654B"/>
    <w:rsid w:val="001B73AE"/>
    <w:rsid w:val="001B7FB5"/>
    <w:rsid w:val="001C17B6"/>
    <w:rsid w:val="001C20C6"/>
    <w:rsid w:val="001D2829"/>
    <w:rsid w:val="001D4902"/>
    <w:rsid w:val="001D565D"/>
    <w:rsid w:val="001D5C67"/>
    <w:rsid w:val="001D6232"/>
    <w:rsid w:val="001D69D5"/>
    <w:rsid w:val="001D7BFA"/>
    <w:rsid w:val="001E22DB"/>
    <w:rsid w:val="001E2A74"/>
    <w:rsid w:val="001E6723"/>
    <w:rsid w:val="001F455E"/>
    <w:rsid w:val="001F4CC4"/>
    <w:rsid w:val="001F62AB"/>
    <w:rsid w:val="001F62D1"/>
    <w:rsid w:val="002049B7"/>
    <w:rsid w:val="002072BF"/>
    <w:rsid w:val="0021099B"/>
    <w:rsid w:val="00211293"/>
    <w:rsid w:val="00211AB1"/>
    <w:rsid w:val="00213E1E"/>
    <w:rsid w:val="00214016"/>
    <w:rsid w:val="00214391"/>
    <w:rsid w:val="0021452D"/>
    <w:rsid w:val="00214D37"/>
    <w:rsid w:val="00216300"/>
    <w:rsid w:val="00220BC6"/>
    <w:rsid w:val="00224577"/>
    <w:rsid w:val="00224B21"/>
    <w:rsid w:val="0022625D"/>
    <w:rsid w:val="002279E5"/>
    <w:rsid w:val="00227E2A"/>
    <w:rsid w:val="00227F75"/>
    <w:rsid w:val="00230912"/>
    <w:rsid w:val="0023131B"/>
    <w:rsid w:val="00233FF7"/>
    <w:rsid w:val="002362C5"/>
    <w:rsid w:val="002366FE"/>
    <w:rsid w:val="00240C66"/>
    <w:rsid w:val="00246A8F"/>
    <w:rsid w:val="00247911"/>
    <w:rsid w:val="00247B1D"/>
    <w:rsid w:val="00247D87"/>
    <w:rsid w:val="002513C1"/>
    <w:rsid w:val="00251AF3"/>
    <w:rsid w:val="002534CD"/>
    <w:rsid w:val="00253718"/>
    <w:rsid w:val="00256371"/>
    <w:rsid w:val="00264CB9"/>
    <w:rsid w:val="002656E0"/>
    <w:rsid w:val="00265D72"/>
    <w:rsid w:val="00266063"/>
    <w:rsid w:val="002669E6"/>
    <w:rsid w:val="0027009D"/>
    <w:rsid w:val="002705F8"/>
    <w:rsid w:val="00271728"/>
    <w:rsid w:val="00275D28"/>
    <w:rsid w:val="002761A2"/>
    <w:rsid w:val="00276F96"/>
    <w:rsid w:val="00277844"/>
    <w:rsid w:val="00283388"/>
    <w:rsid w:val="002922A2"/>
    <w:rsid w:val="00297DE1"/>
    <w:rsid w:val="002A1CAF"/>
    <w:rsid w:val="002A2B16"/>
    <w:rsid w:val="002A3F0B"/>
    <w:rsid w:val="002A6C14"/>
    <w:rsid w:val="002B1038"/>
    <w:rsid w:val="002B3D81"/>
    <w:rsid w:val="002B4AF7"/>
    <w:rsid w:val="002B5ACB"/>
    <w:rsid w:val="002C0AED"/>
    <w:rsid w:val="002C0FD6"/>
    <w:rsid w:val="002C65E0"/>
    <w:rsid w:val="002D154D"/>
    <w:rsid w:val="002D2C91"/>
    <w:rsid w:val="002D695A"/>
    <w:rsid w:val="002D7782"/>
    <w:rsid w:val="002E1E62"/>
    <w:rsid w:val="002E2472"/>
    <w:rsid w:val="002E3C26"/>
    <w:rsid w:val="002E3F17"/>
    <w:rsid w:val="002E6260"/>
    <w:rsid w:val="002E75BD"/>
    <w:rsid w:val="002F1580"/>
    <w:rsid w:val="002F1DBB"/>
    <w:rsid w:val="002F1DF0"/>
    <w:rsid w:val="002F3328"/>
    <w:rsid w:val="0030012C"/>
    <w:rsid w:val="0030031D"/>
    <w:rsid w:val="00300C19"/>
    <w:rsid w:val="00301A08"/>
    <w:rsid w:val="003024B8"/>
    <w:rsid w:val="00305B21"/>
    <w:rsid w:val="00311B9D"/>
    <w:rsid w:val="00314FB6"/>
    <w:rsid w:val="00316CE8"/>
    <w:rsid w:val="00322A93"/>
    <w:rsid w:val="00325224"/>
    <w:rsid w:val="00326A81"/>
    <w:rsid w:val="00331FC2"/>
    <w:rsid w:val="00332249"/>
    <w:rsid w:val="003340A7"/>
    <w:rsid w:val="00336D4B"/>
    <w:rsid w:val="00343126"/>
    <w:rsid w:val="003433D1"/>
    <w:rsid w:val="0034366E"/>
    <w:rsid w:val="0034476F"/>
    <w:rsid w:val="00344F07"/>
    <w:rsid w:val="00350E8C"/>
    <w:rsid w:val="00352DD1"/>
    <w:rsid w:val="0035307C"/>
    <w:rsid w:val="00353D1E"/>
    <w:rsid w:val="0035449F"/>
    <w:rsid w:val="00355695"/>
    <w:rsid w:val="00355BC8"/>
    <w:rsid w:val="003560C0"/>
    <w:rsid w:val="00361FB9"/>
    <w:rsid w:val="00364965"/>
    <w:rsid w:val="003672F0"/>
    <w:rsid w:val="003704E6"/>
    <w:rsid w:val="00370704"/>
    <w:rsid w:val="003713A6"/>
    <w:rsid w:val="003714F7"/>
    <w:rsid w:val="003724CC"/>
    <w:rsid w:val="00373FB7"/>
    <w:rsid w:val="00374A9F"/>
    <w:rsid w:val="00377971"/>
    <w:rsid w:val="003853C9"/>
    <w:rsid w:val="00387D33"/>
    <w:rsid w:val="00387FC3"/>
    <w:rsid w:val="003905D9"/>
    <w:rsid w:val="003926AA"/>
    <w:rsid w:val="0039311D"/>
    <w:rsid w:val="00394292"/>
    <w:rsid w:val="00395F2C"/>
    <w:rsid w:val="00397579"/>
    <w:rsid w:val="00397CEF"/>
    <w:rsid w:val="003A2296"/>
    <w:rsid w:val="003A3935"/>
    <w:rsid w:val="003A6349"/>
    <w:rsid w:val="003A7A72"/>
    <w:rsid w:val="003B17E8"/>
    <w:rsid w:val="003B35B6"/>
    <w:rsid w:val="003B4951"/>
    <w:rsid w:val="003B7ACB"/>
    <w:rsid w:val="003C7671"/>
    <w:rsid w:val="003D179B"/>
    <w:rsid w:val="003D257A"/>
    <w:rsid w:val="003D56C5"/>
    <w:rsid w:val="003D7F86"/>
    <w:rsid w:val="003E2B09"/>
    <w:rsid w:val="003E3515"/>
    <w:rsid w:val="003E7F9C"/>
    <w:rsid w:val="003F01FF"/>
    <w:rsid w:val="003F5FC7"/>
    <w:rsid w:val="003F71D5"/>
    <w:rsid w:val="003F7532"/>
    <w:rsid w:val="003F7C22"/>
    <w:rsid w:val="0040185D"/>
    <w:rsid w:val="0040405F"/>
    <w:rsid w:val="00405B3F"/>
    <w:rsid w:val="0040731D"/>
    <w:rsid w:val="004074F0"/>
    <w:rsid w:val="00407886"/>
    <w:rsid w:val="00410C3D"/>
    <w:rsid w:val="0041665F"/>
    <w:rsid w:val="00422FF7"/>
    <w:rsid w:val="004235ED"/>
    <w:rsid w:val="0042378E"/>
    <w:rsid w:val="00423A59"/>
    <w:rsid w:val="00431711"/>
    <w:rsid w:val="004340AB"/>
    <w:rsid w:val="00436A59"/>
    <w:rsid w:val="00441A1C"/>
    <w:rsid w:val="00445818"/>
    <w:rsid w:val="00446328"/>
    <w:rsid w:val="00450B19"/>
    <w:rsid w:val="00451218"/>
    <w:rsid w:val="004516D6"/>
    <w:rsid w:val="00453E15"/>
    <w:rsid w:val="004546F8"/>
    <w:rsid w:val="004548AE"/>
    <w:rsid w:val="0045536D"/>
    <w:rsid w:val="004562C1"/>
    <w:rsid w:val="0045679A"/>
    <w:rsid w:val="004576DA"/>
    <w:rsid w:val="0045792A"/>
    <w:rsid w:val="00461568"/>
    <w:rsid w:val="0047092D"/>
    <w:rsid w:val="00470DD6"/>
    <w:rsid w:val="00470FCA"/>
    <w:rsid w:val="00473C4B"/>
    <w:rsid w:val="00475C55"/>
    <w:rsid w:val="00482A11"/>
    <w:rsid w:val="00483463"/>
    <w:rsid w:val="004840DE"/>
    <w:rsid w:val="00487E9F"/>
    <w:rsid w:val="0049146D"/>
    <w:rsid w:val="0049646E"/>
    <w:rsid w:val="00496AD8"/>
    <w:rsid w:val="0049767C"/>
    <w:rsid w:val="004A4AE4"/>
    <w:rsid w:val="004A5CF2"/>
    <w:rsid w:val="004A7677"/>
    <w:rsid w:val="004B1D38"/>
    <w:rsid w:val="004B2C43"/>
    <w:rsid w:val="004B6208"/>
    <w:rsid w:val="004B7E4B"/>
    <w:rsid w:val="004C2122"/>
    <w:rsid w:val="004C2559"/>
    <w:rsid w:val="004C3B6B"/>
    <w:rsid w:val="004C7E9C"/>
    <w:rsid w:val="004D0FFC"/>
    <w:rsid w:val="004D3E7B"/>
    <w:rsid w:val="004D7A13"/>
    <w:rsid w:val="004E054A"/>
    <w:rsid w:val="004E43AE"/>
    <w:rsid w:val="004E4A15"/>
    <w:rsid w:val="004E582B"/>
    <w:rsid w:val="004E5DC4"/>
    <w:rsid w:val="004F561D"/>
    <w:rsid w:val="004F5C15"/>
    <w:rsid w:val="004F5C58"/>
    <w:rsid w:val="004F61B4"/>
    <w:rsid w:val="004F728C"/>
    <w:rsid w:val="004F7EAF"/>
    <w:rsid w:val="00500A32"/>
    <w:rsid w:val="005012DF"/>
    <w:rsid w:val="00502BF6"/>
    <w:rsid w:val="00503856"/>
    <w:rsid w:val="00505FA3"/>
    <w:rsid w:val="005073C9"/>
    <w:rsid w:val="005077E9"/>
    <w:rsid w:val="005115BE"/>
    <w:rsid w:val="005122CE"/>
    <w:rsid w:val="005155A2"/>
    <w:rsid w:val="005211D6"/>
    <w:rsid w:val="00522DCC"/>
    <w:rsid w:val="00524C86"/>
    <w:rsid w:val="0052722A"/>
    <w:rsid w:val="00537F3A"/>
    <w:rsid w:val="00540145"/>
    <w:rsid w:val="00540D38"/>
    <w:rsid w:val="00542565"/>
    <w:rsid w:val="0054648E"/>
    <w:rsid w:val="0054770C"/>
    <w:rsid w:val="00547767"/>
    <w:rsid w:val="0055744B"/>
    <w:rsid w:val="00561ABA"/>
    <w:rsid w:val="00561AF0"/>
    <w:rsid w:val="005641B4"/>
    <w:rsid w:val="00573332"/>
    <w:rsid w:val="00573F38"/>
    <w:rsid w:val="00576F85"/>
    <w:rsid w:val="0058160A"/>
    <w:rsid w:val="005819EE"/>
    <w:rsid w:val="0058243D"/>
    <w:rsid w:val="00582D3D"/>
    <w:rsid w:val="005837EB"/>
    <w:rsid w:val="00587E55"/>
    <w:rsid w:val="005909D0"/>
    <w:rsid w:val="00593C58"/>
    <w:rsid w:val="00593E56"/>
    <w:rsid w:val="00596088"/>
    <w:rsid w:val="005A298E"/>
    <w:rsid w:val="005A63AC"/>
    <w:rsid w:val="005B095D"/>
    <w:rsid w:val="005B0F71"/>
    <w:rsid w:val="005B5439"/>
    <w:rsid w:val="005B6132"/>
    <w:rsid w:val="005C0995"/>
    <w:rsid w:val="005C1FBE"/>
    <w:rsid w:val="005C2BCC"/>
    <w:rsid w:val="005C3153"/>
    <w:rsid w:val="005C5D2D"/>
    <w:rsid w:val="005D019A"/>
    <w:rsid w:val="005D0BDD"/>
    <w:rsid w:val="005D1C31"/>
    <w:rsid w:val="005D22D0"/>
    <w:rsid w:val="005D47A3"/>
    <w:rsid w:val="005D67D1"/>
    <w:rsid w:val="005D7E59"/>
    <w:rsid w:val="005E01F5"/>
    <w:rsid w:val="005E1C9F"/>
    <w:rsid w:val="005E666B"/>
    <w:rsid w:val="005E78BC"/>
    <w:rsid w:val="005F176C"/>
    <w:rsid w:val="005F357C"/>
    <w:rsid w:val="006044EC"/>
    <w:rsid w:val="00606951"/>
    <w:rsid w:val="006069FE"/>
    <w:rsid w:val="00606E0B"/>
    <w:rsid w:val="00612CA9"/>
    <w:rsid w:val="00613F85"/>
    <w:rsid w:val="00615402"/>
    <w:rsid w:val="0061765D"/>
    <w:rsid w:val="0062478B"/>
    <w:rsid w:val="0062566D"/>
    <w:rsid w:val="006260A7"/>
    <w:rsid w:val="00626492"/>
    <w:rsid w:val="0063034C"/>
    <w:rsid w:val="00630CA7"/>
    <w:rsid w:val="006403D0"/>
    <w:rsid w:val="006403F7"/>
    <w:rsid w:val="00641CCD"/>
    <w:rsid w:val="0064349F"/>
    <w:rsid w:val="00644331"/>
    <w:rsid w:val="00644929"/>
    <w:rsid w:val="00644A1F"/>
    <w:rsid w:val="0064576C"/>
    <w:rsid w:val="00654B71"/>
    <w:rsid w:val="00656288"/>
    <w:rsid w:val="00657CA5"/>
    <w:rsid w:val="00660810"/>
    <w:rsid w:val="0066397D"/>
    <w:rsid w:val="00664DCF"/>
    <w:rsid w:val="0067043F"/>
    <w:rsid w:val="00670B9D"/>
    <w:rsid w:val="00681290"/>
    <w:rsid w:val="00681887"/>
    <w:rsid w:val="0068242D"/>
    <w:rsid w:val="00686DA8"/>
    <w:rsid w:val="00693DA5"/>
    <w:rsid w:val="00694A8D"/>
    <w:rsid w:val="00694EE9"/>
    <w:rsid w:val="00695E2D"/>
    <w:rsid w:val="00696CC8"/>
    <w:rsid w:val="006A46DE"/>
    <w:rsid w:val="006A5555"/>
    <w:rsid w:val="006B323C"/>
    <w:rsid w:val="006B6580"/>
    <w:rsid w:val="006B66B3"/>
    <w:rsid w:val="006C108C"/>
    <w:rsid w:val="006C194E"/>
    <w:rsid w:val="006C39F1"/>
    <w:rsid w:val="006C4452"/>
    <w:rsid w:val="006D003B"/>
    <w:rsid w:val="006D110E"/>
    <w:rsid w:val="006D7AD2"/>
    <w:rsid w:val="006E02A9"/>
    <w:rsid w:val="006E1C0A"/>
    <w:rsid w:val="006E1C7D"/>
    <w:rsid w:val="006E1CA4"/>
    <w:rsid w:val="006E4901"/>
    <w:rsid w:val="006E7F73"/>
    <w:rsid w:val="006F1216"/>
    <w:rsid w:val="006F1A20"/>
    <w:rsid w:val="006F1E43"/>
    <w:rsid w:val="006F5D2C"/>
    <w:rsid w:val="007002E3"/>
    <w:rsid w:val="0070487D"/>
    <w:rsid w:val="007059C8"/>
    <w:rsid w:val="0070760E"/>
    <w:rsid w:val="00710DF3"/>
    <w:rsid w:val="00710DF4"/>
    <w:rsid w:val="007157EC"/>
    <w:rsid w:val="00715F09"/>
    <w:rsid w:val="00720BF3"/>
    <w:rsid w:val="007248E4"/>
    <w:rsid w:val="00727920"/>
    <w:rsid w:val="00727A36"/>
    <w:rsid w:val="00730C45"/>
    <w:rsid w:val="00733CD2"/>
    <w:rsid w:val="007367FB"/>
    <w:rsid w:val="00737111"/>
    <w:rsid w:val="00742C9D"/>
    <w:rsid w:val="00746716"/>
    <w:rsid w:val="00747A86"/>
    <w:rsid w:val="00750811"/>
    <w:rsid w:val="00750A0F"/>
    <w:rsid w:val="00750CAF"/>
    <w:rsid w:val="00751893"/>
    <w:rsid w:val="007518A0"/>
    <w:rsid w:val="00753325"/>
    <w:rsid w:val="007549A3"/>
    <w:rsid w:val="007552D6"/>
    <w:rsid w:val="00756367"/>
    <w:rsid w:val="00756A50"/>
    <w:rsid w:val="00760752"/>
    <w:rsid w:val="00761295"/>
    <w:rsid w:val="00763C05"/>
    <w:rsid w:val="00765635"/>
    <w:rsid w:val="00767387"/>
    <w:rsid w:val="00770743"/>
    <w:rsid w:val="007727AF"/>
    <w:rsid w:val="007740F0"/>
    <w:rsid w:val="00777145"/>
    <w:rsid w:val="007802D2"/>
    <w:rsid w:val="00783B99"/>
    <w:rsid w:val="0078722C"/>
    <w:rsid w:val="00790FA4"/>
    <w:rsid w:val="007A1097"/>
    <w:rsid w:val="007A2E50"/>
    <w:rsid w:val="007A387E"/>
    <w:rsid w:val="007A55B5"/>
    <w:rsid w:val="007A573D"/>
    <w:rsid w:val="007B6EA1"/>
    <w:rsid w:val="007B7DE3"/>
    <w:rsid w:val="007C38B4"/>
    <w:rsid w:val="007C4AD8"/>
    <w:rsid w:val="007C5255"/>
    <w:rsid w:val="007D0D9E"/>
    <w:rsid w:val="007D169E"/>
    <w:rsid w:val="007D2703"/>
    <w:rsid w:val="007D3401"/>
    <w:rsid w:val="007D3AA7"/>
    <w:rsid w:val="007D4BFD"/>
    <w:rsid w:val="007D4FA2"/>
    <w:rsid w:val="007D5091"/>
    <w:rsid w:val="007D6A35"/>
    <w:rsid w:val="007E0D7A"/>
    <w:rsid w:val="007E4FA4"/>
    <w:rsid w:val="007E52F0"/>
    <w:rsid w:val="007E6807"/>
    <w:rsid w:val="007E6CDC"/>
    <w:rsid w:val="007E7492"/>
    <w:rsid w:val="007F19BC"/>
    <w:rsid w:val="007F3FBD"/>
    <w:rsid w:val="007F5991"/>
    <w:rsid w:val="00800ADE"/>
    <w:rsid w:val="00802329"/>
    <w:rsid w:val="008051DA"/>
    <w:rsid w:val="00805219"/>
    <w:rsid w:val="00806678"/>
    <w:rsid w:val="00806A8A"/>
    <w:rsid w:val="00811889"/>
    <w:rsid w:val="00825CC8"/>
    <w:rsid w:val="00826D57"/>
    <w:rsid w:val="0082779D"/>
    <w:rsid w:val="00827920"/>
    <w:rsid w:val="0083237A"/>
    <w:rsid w:val="008343AD"/>
    <w:rsid w:val="00834BBB"/>
    <w:rsid w:val="00834DBF"/>
    <w:rsid w:val="0083540C"/>
    <w:rsid w:val="008369B2"/>
    <w:rsid w:val="0084011E"/>
    <w:rsid w:val="00841F75"/>
    <w:rsid w:val="0084344C"/>
    <w:rsid w:val="00850F82"/>
    <w:rsid w:val="00852228"/>
    <w:rsid w:val="008528D9"/>
    <w:rsid w:val="00852DA2"/>
    <w:rsid w:val="008530DC"/>
    <w:rsid w:val="008537AD"/>
    <w:rsid w:val="00854D9A"/>
    <w:rsid w:val="00857273"/>
    <w:rsid w:val="0085782A"/>
    <w:rsid w:val="008664AA"/>
    <w:rsid w:val="008671CE"/>
    <w:rsid w:val="008676C3"/>
    <w:rsid w:val="00872F74"/>
    <w:rsid w:val="00883674"/>
    <w:rsid w:val="0088449E"/>
    <w:rsid w:val="00890F94"/>
    <w:rsid w:val="0089221A"/>
    <w:rsid w:val="008962F4"/>
    <w:rsid w:val="00896481"/>
    <w:rsid w:val="0089779F"/>
    <w:rsid w:val="008A0F2E"/>
    <w:rsid w:val="008A397F"/>
    <w:rsid w:val="008A5733"/>
    <w:rsid w:val="008A5954"/>
    <w:rsid w:val="008B3F8E"/>
    <w:rsid w:val="008B3FDE"/>
    <w:rsid w:val="008C472D"/>
    <w:rsid w:val="008C72F4"/>
    <w:rsid w:val="008C75B6"/>
    <w:rsid w:val="008D1178"/>
    <w:rsid w:val="008D15DA"/>
    <w:rsid w:val="008D420A"/>
    <w:rsid w:val="008D5962"/>
    <w:rsid w:val="008E18FB"/>
    <w:rsid w:val="008E2306"/>
    <w:rsid w:val="008E4D0B"/>
    <w:rsid w:val="008E4F5C"/>
    <w:rsid w:val="008E7E09"/>
    <w:rsid w:val="008F55E9"/>
    <w:rsid w:val="008F6EB2"/>
    <w:rsid w:val="008F711F"/>
    <w:rsid w:val="008F7E5E"/>
    <w:rsid w:val="00900094"/>
    <w:rsid w:val="009015B5"/>
    <w:rsid w:val="009109C0"/>
    <w:rsid w:val="0091282B"/>
    <w:rsid w:val="0091547F"/>
    <w:rsid w:val="0091661D"/>
    <w:rsid w:val="0092222C"/>
    <w:rsid w:val="0092503E"/>
    <w:rsid w:val="00930521"/>
    <w:rsid w:val="0093080B"/>
    <w:rsid w:val="0093713C"/>
    <w:rsid w:val="009414EC"/>
    <w:rsid w:val="00943AC3"/>
    <w:rsid w:val="009525E1"/>
    <w:rsid w:val="00952EEA"/>
    <w:rsid w:val="00953CDF"/>
    <w:rsid w:val="009557B3"/>
    <w:rsid w:val="00956A3E"/>
    <w:rsid w:val="0096047E"/>
    <w:rsid w:val="00964D3E"/>
    <w:rsid w:val="00967FF3"/>
    <w:rsid w:val="00970318"/>
    <w:rsid w:val="0097046C"/>
    <w:rsid w:val="00970CF9"/>
    <w:rsid w:val="009711B0"/>
    <w:rsid w:val="009829A3"/>
    <w:rsid w:val="00982D34"/>
    <w:rsid w:val="0098563F"/>
    <w:rsid w:val="00985B3C"/>
    <w:rsid w:val="00985DC2"/>
    <w:rsid w:val="00992FED"/>
    <w:rsid w:val="00996311"/>
    <w:rsid w:val="0099758D"/>
    <w:rsid w:val="009A1F01"/>
    <w:rsid w:val="009A3CA3"/>
    <w:rsid w:val="009A42B3"/>
    <w:rsid w:val="009B07BB"/>
    <w:rsid w:val="009B3C49"/>
    <w:rsid w:val="009B5CA2"/>
    <w:rsid w:val="009B70D4"/>
    <w:rsid w:val="009B79AC"/>
    <w:rsid w:val="009B7C9F"/>
    <w:rsid w:val="009C1E37"/>
    <w:rsid w:val="009C1F63"/>
    <w:rsid w:val="009C2657"/>
    <w:rsid w:val="009C31BE"/>
    <w:rsid w:val="009C5924"/>
    <w:rsid w:val="009C5F0E"/>
    <w:rsid w:val="009C791E"/>
    <w:rsid w:val="009C7A26"/>
    <w:rsid w:val="009D162C"/>
    <w:rsid w:val="009D5D7F"/>
    <w:rsid w:val="009E0B24"/>
    <w:rsid w:val="009E11EA"/>
    <w:rsid w:val="009E37F6"/>
    <w:rsid w:val="009E40DC"/>
    <w:rsid w:val="009E5C10"/>
    <w:rsid w:val="009E6436"/>
    <w:rsid w:val="009F0134"/>
    <w:rsid w:val="009F50CF"/>
    <w:rsid w:val="009F5A7F"/>
    <w:rsid w:val="00A011C1"/>
    <w:rsid w:val="00A0495F"/>
    <w:rsid w:val="00A069B6"/>
    <w:rsid w:val="00A12A87"/>
    <w:rsid w:val="00A20B1D"/>
    <w:rsid w:val="00A20D7D"/>
    <w:rsid w:val="00A23F2D"/>
    <w:rsid w:val="00A2452D"/>
    <w:rsid w:val="00A2736A"/>
    <w:rsid w:val="00A2774F"/>
    <w:rsid w:val="00A27BAA"/>
    <w:rsid w:val="00A30715"/>
    <w:rsid w:val="00A30D81"/>
    <w:rsid w:val="00A3158E"/>
    <w:rsid w:val="00A319E1"/>
    <w:rsid w:val="00A3404C"/>
    <w:rsid w:val="00A35219"/>
    <w:rsid w:val="00A37666"/>
    <w:rsid w:val="00A5054A"/>
    <w:rsid w:val="00A53BA3"/>
    <w:rsid w:val="00A547B8"/>
    <w:rsid w:val="00A5536F"/>
    <w:rsid w:val="00A56A49"/>
    <w:rsid w:val="00A56D30"/>
    <w:rsid w:val="00A56DB3"/>
    <w:rsid w:val="00A60411"/>
    <w:rsid w:val="00A6060B"/>
    <w:rsid w:val="00A608A2"/>
    <w:rsid w:val="00A62046"/>
    <w:rsid w:val="00A65F28"/>
    <w:rsid w:val="00A72805"/>
    <w:rsid w:val="00A74DDC"/>
    <w:rsid w:val="00A77539"/>
    <w:rsid w:val="00A80828"/>
    <w:rsid w:val="00A83248"/>
    <w:rsid w:val="00A85B31"/>
    <w:rsid w:val="00A87471"/>
    <w:rsid w:val="00A91CBD"/>
    <w:rsid w:val="00A92E66"/>
    <w:rsid w:val="00A93C53"/>
    <w:rsid w:val="00A9475B"/>
    <w:rsid w:val="00A96DB6"/>
    <w:rsid w:val="00AA33C1"/>
    <w:rsid w:val="00AA5B98"/>
    <w:rsid w:val="00AA6EBD"/>
    <w:rsid w:val="00AB1B31"/>
    <w:rsid w:val="00AB1C79"/>
    <w:rsid w:val="00AB4C71"/>
    <w:rsid w:val="00AB5A3A"/>
    <w:rsid w:val="00AC1516"/>
    <w:rsid w:val="00AC3960"/>
    <w:rsid w:val="00AC72EF"/>
    <w:rsid w:val="00AD0233"/>
    <w:rsid w:val="00AD230F"/>
    <w:rsid w:val="00AD67E5"/>
    <w:rsid w:val="00AD69E2"/>
    <w:rsid w:val="00AD733A"/>
    <w:rsid w:val="00AD7505"/>
    <w:rsid w:val="00AE1A5F"/>
    <w:rsid w:val="00AE292D"/>
    <w:rsid w:val="00AE336E"/>
    <w:rsid w:val="00AE4DEC"/>
    <w:rsid w:val="00AE5FDD"/>
    <w:rsid w:val="00AF139E"/>
    <w:rsid w:val="00AF1C67"/>
    <w:rsid w:val="00AF20BD"/>
    <w:rsid w:val="00AF248C"/>
    <w:rsid w:val="00AF2C38"/>
    <w:rsid w:val="00AF337E"/>
    <w:rsid w:val="00AF48BF"/>
    <w:rsid w:val="00B02A48"/>
    <w:rsid w:val="00B05E58"/>
    <w:rsid w:val="00B10851"/>
    <w:rsid w:val="00B10B12"/>
    <w:rsid w:val="00B10BEC"/>
    <w:rsid w:val="00B10D30"/>
    <w:rsid w:val="00B113E7"/>
    <w:rsid w:val="00B1444A"/>
    <w:rsid w:val="00B154AA"/>
    <w:rsid w:val="00B1613C"/>
    <w:rsid w:val="00B16A53"/>
    <w:rsid w:val="00B175B8"/>
    <w:rsid w:val="00B2187F"/>
    <w:rsid w:val="00B21C31"/>
    <w:rsid w:val="00B21E78"/>
    <w:rsid w:val="00B259CE"/>
    <w:rsid w:val="00B30D9C"/>
    <w:rsid w:val="00B35386"/>
    <w:rsid w:val="00B35C7D"/>
    <w:rsid w:val="00B36C7A"/>
    <w:rsid w:val="00B37774"/>
    <w:rsid w:val="00B41F33"/>
    <w:rsid w:val="00B43295"/>
    <w:rsid w:val="00B43E25"/>
    <w:rsid w:val="00B459AA"/>
    <w:rsid w:val="00B50A65"/>
    <w:rsid w:val="00B51096"/>
    <w:rsid w:val="00B520F7"/>
    <w:rsid w:val="00B52660"/>
    <w:rsid w:val="00B5318A"/>
    <w:rsid w:val="00B54848"/>
    <w:rsid w:val="00B57169"/>
    <w:rsid w:val="00B57476"/>
    <w:rsid w:val="00B61B52"/>
    <w:rsid w:val="00B644B2"/>
    <w:rsid w:val="00B677C8"/>
    <w:rsid w:val="00B732B6"/>
    <w:rsid w:val="00B76DB7"/>
    <w:rsid w:val="00B76E45"/>
    <w:rsid w:val="00B77B32"/>
    <w:rsid w:val="00B81564"/>
    <w:rsid w:val="00B8156E"/>
    <w:rsid w:val="00B83FF1"/>
    <w:rsid w:val="00B85D27"/>
    <w:rsid w:val="00B86053"/>
    <w:rsid w:val="00B900D9"/>
    <w:rsid w:val="00BA0455"/>
    <w:rsid w:val="00BA11C3"/>
    <w:rsid w:val="00BA51E8"/>
    <w:rsid w:val="00BB15AF"/>
    <w:rsid w:val="00BB4673"/>
    <w:rsid w:val="00BB6B79"/>
    <w:rsid w:val="00BC14EB"/>
    <w:rsid w:val="00BC4674"/>
    <w:rsid w:val="00BC4A0A"/>
    <w:rsid w:val="00BC6CF8"/>
    <w:rsid w:val="00BD1589"/>
    <w:rsid w:val="00BD163E"/>
    <w:rsid w:val="00BD2B62"/>
    <w:rsid w:val="00BD3CC2"/>
    <w:rsid w:val="00BD417A"/>
    <w:rsid w:val="00BD482F"/>
    <w:rsid w:val="00BE2B38"/>
    <w:rsid w:val="00BE31A5"/>
    <w:rsid w:val="00BE7B3A"/>
    <w:rsid w:val="00BF4EC1"/>
    <w:rsid w:val="00BF63CF"/>
    <w:rsid w:val="00C00F99"/>
    <w:rsid w:val="00C01973"/>
    <w:rsid w:val="00C07906"/>
    <w:rsid w:val="00C07BEB"/>
    <w:rsid w:val="00C128D3"/>
    <w:rsid w:val="00C12A24"/>
    <w:rsid w:val="00C12B5B"/>
    <w:rsid w:val="00C13FDA"/>
    <w:rsid w:val="00C1480B"/>
    <w:rsid w:val="00C1508E"/>
    <w:rsid w:val="00C17FA5"/>
    <w:rsid w:val="00C20C59"/>
    <w:rsid w:val="00C227ED"/>
    <w:rsid w:val="00C22DD2"/>
    <w:rsid w:val="00C23B4E"/>
    <w:rsid w:val="00C254DA"/>
    <w:rsid w:val="00C303B3"/>
    <w:rsid w:val="00C30E3E"/>
    <w:rsid w:val="00C31B33"/>
    <w:rsid w:val="00C36592"/>
    <w:rsid w:val="00C41CC6"/>
    <w:rsid w:val="00C46088"/>
    <w:rsid w:val="00C523BB"/>
    <w:rsid w:val="00C55818"/>
    <w:rsid w:val="00C60105"/>
    <w:rsid w:val="00C63045"/>
    <w:rsid w:val="00C64912"/>
    <w:rsid w:val="00C67744"/>
    <w:rsid w:val="00C703AD"/>
    <w:rsid w:val="00C72EEA"/>
    <w:rsid w:val="00C73662"/>
    <w:rsid w:val="00C77EA5"/>
    <w:rsid w:val="00C81933"/>
    <w:rsid w:val="00C82EA5"/>
    <w:rsid w:val="00C84EEB"/>
    <w:rsid w:val="00C855B3"/>
    <w:rsid w:val="00C90C2F"/>
    <w:rsid w:val="00C933BB"/>
    <w:rsid w:val="00C94F71"/>
    <w:rsid w:val="00C95CD5"/>
    <w:rsid w:val="00C95E0B"/>
    <w:rsid w:val="00C96F82"/>
    <w:rsid w:val="00CA527F"/>
    <w:rsid w:val="00CA69E2"/>
    <w:rsid w:val="00CA7869"/>
    <w:rsid w:val="00CA792B"/>
    <w:rsid w:val="00CB05A5"/>
    <w:rsid w:val="00CB0FD9"/>
    <w:rsid w:val="00CB10B5"/>
    <w:rsid w:val="00CB2956"/>
    <w:rsid w:val="00CB38D3"/>
    <w:rsid w:val="00CB3C7D"/>
    <w:rsid w:val="00CB4F34"/>
    <w:rsid w:val="00CC0156"/>
    <w:rsid w:val="00CC5580"/>
    <w:rsid w:val="00CD20AE"/>
    <w:rsid w:val="00CD600A"/>
    <w:rsid w:val="00CD6C9B"/>
    <w:rsid w:val="00CD6CCE"/>
    <w:rsid w:val="00CD703A"/>
    <w:rsid w:val="00CD7861"/>
    <w:rsid w:val="00CE1889"/>
    <w:rsid w:val="00CE4904"/>
    <w:rsid w:val="00CE7A40"/>
    <w:rsid w:val="00CF0272"/>
    <w:rsid w:val="00CF1DAE"/>
    <w:rsid w:val="00CF2BA2"/>
    <w:rsid w:val="00CF7DF6"/>
    <w:rsid w:val="00D05535"/>
    <w:rsid w:val="00D06543"/>
    <w:rsid w:val="00D0657B"/>
    <w:rsid w:val="00D1259C"/>
    <w:rsid w:val="00D14EFE"/>
    <w:rsid w:val="00D20379"/>
    <w:rsid w:val="00D20CF3"/>
    <w:rsid w:val="00D252BC"/>
    <w:rsid w:val="00D25FAA"/>
    <w:rsid w:val="00D303EA"/>
    <w:rsid w:val="00D3087D"/>
    <w:rsid w:val="00D34F36"/>
    <w:rsid w:val="00D363BD"/>
    <w:rsid w:val="00D3671C"/>
    <w:rsid w:val="00D401B6"/>
    <w:rsid w:val="00D42AE4"/>
    <w:rsid w:val="00D430DE"/>
    <w:rsid w:val="00D43709"/>
    <w:rsid w:val="00D447C9"/>
    <w:rsid w:val="00D45628"/>
    <w:rsid w:val="00D46C10"/>
    <w:rsid w:val="00D47325"/>
    <w:rsid w:val="00D47A34"/>
    <w:rsid w:val="00D507E0"/>
    <w:rsid w:val="00D51EFD"/>
    <w:rsid w:val="00D51FEE"/>
    <w:rsid w:val="00D52C09"/>
    <w:rsid w:val="00D54328"/>
    <w:rsid w:val="00D553FD"/>
    <w:rsid w:val="00D563E1"/>
    <w:rsid w:val="00D6322D"/>
    <w:rsid w:val="00D65380"/>
    <w:rsid w:val="00D66A8B"/>
    <w:rsid w:val="00D7373C"/>
    <w:rsid w:val="00D73756"/>
    <w:rsid w:val="00D74DD1"/>
    <w:rsid w:val="00D75BBB"/>
    <w:rsid w:val="00D7794D"/>
    <w:rsid w:val="00D77BAD"/>
    <w:rsid w:val="00D81C16"/>
    <w:rsid w:val="00D82694"/>
    <w:rsid w:val="00D845E1"/>
    <w:rsid w:val="00D84FAC"/>
    <w:rsid w:val="00D8720E"/>
    <w:rsid w:val="00D912DF"/>
    <w:rsid w:val="00D956FB"/>
    <w:rsid w:val="00D96900"/>
    <w:rsid w:val="00DA068E"/>
    <w:rsid w:val="00DA0BEE"/>
    <w:rsid w:val="00DA2223"/>
    <w:rsid w:val="00DA27D0"/>
    <w:rsid w:val="00DA29C0"/>
    <w:rsid w:val="00DB189B"/>
    <w:rsid w:val="00DB3FF1"/>
    <w:rsid w:val="00DB400F"/>
    <w:rsid w:val="00DC5BEC"/>
    <w:rsid w:val="00DD1283"/>
    <w:rsid w:val="00DD2480"/>
    <w:rsid w:val="00DD3FC1"/>
    <w:rsid w:val="00DD7AB2"/>
    <w:rsid w:val="00DE1B34"/>
    <w:rsid w:val="00DE3266"/>
    <w:rsid w:val="00DE3287"/>
    <w:rsid w:val="00DF02A8"/>
    <w:rsid w:val="00DF37D3"/>
    <w:rsid w:val="00DF59E7"/>
    <w:rsid w:val="00DF7E22"/>
    <w:rsid w:val="00DF7FAE"/>
    <w:rsid w:val="00E00C3A"/>
    <w:rsid w:val="00E1023C"/>
    <w:rsid w:val="00E10859"/>
    <w:rsid w:val="00E13EF1"/>
    <w:rsid w:val="00E2407C"/>
    <w:rsid w:val="00E2632D"/>
    <w:rsid w:val="00E26AE1"/>
    <w:rsid w:val="00E26E45"/>
    <w:rsid w:val="00E34165"/>
    <w:rsid w:val="00E373BB"/>
    <w:rsid w:val="00E40968"/>
    <w:rsid w:val="00E40B4B"/>
    <w:rsid w:val="00E422B6"/>
    <w:rsid w:val="00E43DE8"/>
    <w:rsid w:val="00E505B1"/>
    <w:rsid w:val="00E518C9"/>
    <w:rsid w:val="00E525A3"/>
    <w:rsid w:val="00E54533"/>
    <w:rsid w:val="00E60DE2"/>
    <w:rsid w:val="00E62722"/>
    <w:rsid w:val="00E62F9E"/>
    <w:rsid w:val="00E635B7"/>
    <w:rsid w:val="00E64989"/>
    <w:rsid w:val="00E651BC"/>
    <w:rsid w:val="00E70D83"/>
    <w:rsid w:val="00E7202C"/>
    <w:rsid w:val="00E72771"/>
    <w:rsid w:val="00E80DB8"/>
    <w:rsid w:val="00E82FC9"/>
    <w:rsid w:val="00E833E6"/>
    <w:rsid w:val="00E840EE"/>
    <w:rsid w:val="00E94230"/>
    <w:rsid w:val="00E94B0B"/>
    <w:rsid w:val="00E95B74"/>
    <w:rsid w:val="00E96CC1"/>
    <w:rsid w:val="00E97C0C"/>
    <w:rsid w:val="00EA1961"/>
    <w:rsid w:val="00EA1A32"/>
    <w:rsid w:val="00EA5A43"/>
    <w:rsid w:val="00EA5F94"/>
    <w:rsid w:val="00EA6CE8"/>
    <w:rsid w:val="00EB3AF8"/>
    <w:rsid w:val="00EB50AD"/>
    <w:rsid w:val="00EB7488"/>
    <w:rsid w:val="00EB7829"/>
    <w:rsid w:val="00EC1235"/>
    <w:rsid w:val="00EC374C"/>
    <w:rsid w:val="00EC5495"/>
    <w:rsid w:val="00ED3F6D"/>
    <w:rsid w:val="00EE2A7E"/>
    <w:rsid w:val="00EF0013"/>
    <w:rsid w:val="00EF4282"/>
    <w:rsid w:val="00EF57BB"/>
    <w:rsid w:val="00F01579"/>
    <w:rsid w:val="00F01785"/>
    <w:rsid w:val="00F036D9"/>
    <w:rsid w:val="00F11020"/>
    <w:rsid w:val="00F2427F"/>
    <w:rsid w:val="00F244C0"/>
    <w:rsid w:val="00F31CF7"/>
    <w:rsid w:val="00F321F0"/>
    <w:rsid w:val="00F37200"/>
    <w:rsid w:val="00F43B3A"/>
    <w:rsid w:val="00F44A65"/>
    <w:rsid w:val="00F44F0D"/>
    <w:rsid w:val="00F452F9"/>
    <w:rsid w:val="00F4792B"/>
    <w:rsid w:val="00F5189D"/>
    <w:rsid w:val="00F51FF3"/>
    <w:rsid w:val="00F63AB9"/>
    <w:rsid w:val="00F63F3F"/>
    <w:rsid w:val="00F75511"/>
    <w:rsid w:val="00F7633C"/>
    <w:rsid w:val="00F77910"/>
    <w:rsid w:val="00F77DEF"/>
    <w:rsid w:val="00F81A1E"/>
    <w:rsid w:val="00F82A48"/>
    <w:rsid w:val="00F837E1"/>
    <w:rsid w:val="00F848C1"/>
    <w:rsid w:val="00F857A4"/>
    <w:rsid w:val="00F9500A"/>
    <w:rsid w:val="00F9597D"/>
    <w:rsid w:val="00F979A7"/>
    <w:rsid w:val="00FA0C1B"/>
    <w:rsid w:val="00FA29E9"/>
    <w:rsid w:val="00FB32DA"/>
    <w:rsid w:val="00FB60A3"/>
    <w:rsid w:val="00FB6154"/>
    <w:rsid w:val="00FB6A24"/>
    <w:rsid w:val="00FC49BC"/>
    <w:rsid w:val="00FC6D7B"/>
    <w:rsid w:val="00FD4377"/>
    <w:rsid w:val="00FD5340"/>
    <w:rsid w:val="00FD64A0"/>
    <w:rsid w:val="00FE056F"/>
    <w:rsid w:val="00FE0C04"/>
    <w:rsid w:val="00FE1B01"/>
    <w:rsid w:val="00FE21BA"/>
    <w:rsid w:val="00FE32C6"/>
    <w:rsid w:val="00FE535A"/>
    <w:rsid w:val="00FF01C9"/>
    <w:rsid w:val="00FF2738"/>
    <w:rsid w:val="00FF4387"/>
    <w:rsid w:val="00FF45A0"/>
    <w:rsid w:val="00FF4794"/>
    <w:rsid w:val="00FF4EC0"/>
    <w:rsid w:val="00FF58B5"/>
    <w:rsid w:val="00FF6C9B"/>
    <w:rsid w:val="00FF7F2A"/>
    <w:rsid w:val="136E9466"/>
    <w:rsid w:val="2206C179"/>
    <w:rsid w:val="23022060"/>
    <w:rsid w:val="270F965B"/>
    <w:rsid w:val="30BC3A1D"/>
    <w:rsid w:val="3646C971"/>
    <w:rsid w:val="4420647F"/>
    <w:rsid w:val="459AD917"/>
    <w:rsid w:val="47F6928D"/>
    <w:rsid w:val="4E8B7B85"/>
    <w:rsid w:val="5496638A"/>
    <w:rsid w:val="5667839A"/>
    <w:rsid w:val="58A9E1E2"/>
    <w:rsid w:val="652CD64F"/>
    <w:rsid w:val="727D9E5F"/>
    <w:rsid w:val="77133BD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40ABC8"/>
  <w15:docId w15:val="{6979842E-10D5-42F4-96D2-F6DCF8EC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0"/>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36E"/>
    <w:pPr>
      <w:spacing w:before="120" w:after="120" w:line="276" w:lineRule="auto"/>
    </w:pPr>
    <w:rPr>
      <w:rFonts w:ascii="Segoe UI" w:hAnsi="Segoe UI"/>
      <w:szCs w:val="22"/>
      <w:lang w:val="en-GB"/>
    </w:rPr>
  </w:style>
  <w:style w:type="paragraph" w:styleId="Heading1">
    <w:name w:val="heading 1"/>
    <w:basedOn w:val="Title"/>
    <w:next w:val="Normal"/>
    <w:link w:val="Heading1Char"/>
    <w:uiPriority w:val="9"/>
    <w:qFormat/>
    <w:rsid w:val="00D912DF"/>
    <w:pPr>
      <w:spacing w:before="0"/>
      <w:outlineLvl w:val="0"/>
    </w:pPr>
    <w:rPr>
      <w:rFonts w:ascii="Trade Gothic LT Std Bold" w:hAnsi="Trade Gothic LT Std Bold"/>
      <w:b w:val="0"/>
      <w:spacing w:val="10"/>
    </w:rPr>
  </w:style>
  <w:style w:type="paragraph" w:styleId="Heading2">
    <w:name w:val="heading 2"/>
    <w:basedOn w:val="Normal"/>
    <w:next w:val="Normal"/>
    <w:link w:val="Heading2Char"/>
    <w:uiPriority w:val="9"/>
    <w:qFormat/>
    <w:rsid w:val="001D2829"/>
    <w:pPr>
      <w:outlineLvl w:val="1"/>
    </w:pPr>
    <w:rPr>
      <w:rFonts w:ascii="Roboto Condensed" w:hAnsi="Roboto Condensed"/>
      <w:sz w:val="32"/>
    </w:rPr>
  </w:style>
  <w:style w:type="paragraph" w:styleId="Heading3">
    <w:name w:val="heading 3"/>
    <w:next w:val="Normal"/>
    <w:link w:val="Heading3Char"/>
    <w:uiPriority w:val="9"/>
    <w:qFormat/>
    <w:rsid w:val="002B1038"/>
    <w:pPr>
      <w:spacing w:before="360" w:after="120"/>
      <w:outlineLvl w:val="2"/>
    </w:pPr>
    <w:rPr>
      <w:rFonts w:ascii="Roboto Condensed" w:hAnsi="Roboto Condensed"/>
      <w:color w:val="EE5859"/>
      <w:sz w:val="22"/>
      <w:szCs w:val="22"/>
    </w:rPr>
  </w:style>
  <w:style w:type="paragraph" w:styleId="Heading4">
    <w:name w:val="heading 4"/>
    <w:basedOn w:val="Normal"/>
    <w:next w:val="Normal"/>
    <w:link w:val="Heading4Char"/>
    <w:uiPriority w:val="9"/>
    <w:qFormat/>
    <w:rsid w:val="002B1038"/>
    <w:pPr>
      <w:spacing w:before="360"/>
      <w:outlineLvl w:val="3"/>
    </w:pPr>
    <w:rPr>
      <w:rFonts w:ascii="Roboto Condensed" w:hAnsi="Roboto Condensed"/>
      <w:color w:val="808080" w:themeColor="background1" w:themeShade="80"/>
      <w:sz w:val="21"/>
    </w:rPr>
  </w:style>
  <w:style w:type="paragraph" w:styleId="Heading5">
    <w:name w:val="heading 5"/>
    <w:basedOn w:val="Normal"/>
    <w:next w:val="Normal"/>
    <w:link w:val="Heading5Char"/>
    <w:uiPriority w:val="9"/>
    <w:qFormat/>
    <w:rsid w:val="002B1038"/>
    <w:pPr>
      <w:spacing w:before="240"/>
      <w:outlineLvl w:val="4"/>
    </w:pPr>
    <w:rPr>
      <w:rFonts w:ascii="Roboto Condensed" w:hAnsi="Roboto Condensed"/>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link w:val="Header"/>
    <w:uiPriority w:val="99"/>
    <w:rPr>
      <w:sz w:val="22"/>
      <w:szCs w:val="22"/>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link w:val="Footer"/>
    <w:uiPriority w:val="99"/>
    <w:rPr>
      <w:sz w:val="22"/>
      <w:szCs w:val="2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NormalWeb">
    <w:name w:val="Normal (Web)"/>
    <w:basedOn w:val="Normal"/>
    <w:uiPriority w:val="99"/>
    <w:unhideWhenUsed/>
    <w:rsid w:val="00654B71"/>
    <w:pPr>
      <w:spacing w:before="100" w:beforeAutospacing="1" w:after="100" w:afterAutospacing="1"/>
    </w:pPr>
    <w:rPr>
      <w:rFonts w:ascii="Times New Roman" w:eastAsia="Times New Roman" w:hAnsi="Times New Roman"/>
      <w:sz w:val="24"/>
      <w:szCs w:val="24"/>
      <w:lang w:val="fr-FR" w:eastAsia="fr-FR"/>
    </w:rPr>
  </w:style>
  <w:style w:type="character" w:styleId="CommentReference">
    <w:name w:val="annotation reference"/>
    <w:uiPriority w:val="99"/>
    <w:semiHidden/>
    <w:unhideWhenUsed/>
    <w:rsid w:val="001D69D5"/>
    <w:rPr>
      <w:sz w:val="18"/>
      <w:szCs w:val="18"/>
    </w:rPr>
  </w:style>
  <w:style w:type="paragraph" w:styleId="CommentText">
    <w:name w:val="annotation text"/>
    <w:basedOn w:val="Normal"/>
    <w:link w:val="CommentTextChar"/>
    <w:uiPriority w:val="99"/>
    <w:unhideWhenUsed/>
    <w:rsid w:val="001D69D5"/>
    <w:rPr>
      <w:sz w:val="24"/>
      <w:szCs w:val="24"/>
    </w:rPr>
  </w:style>
  <w:style w:type="character" w:customStyle="1" w:styleId="CommentTextChar">
    <w:name w:val="Comment Text Char"/>
    <w:link w:val="CommentText"/>
    <w:uiPriority w:val="99"/>
    <w:rsid w:val="001D69D5"/>
    <w:rPr>
      <w:sz w:val="24"/>
      <w:szCs w:val="24"/>
    </w:rPr>
  </w:style>
  <w:style w:type="paragraph" w:styleId="CommentSubject">
    <w:name w:val="annotation subject"/>
    <w:basedOn w:val="CommentText"/>
    <w:next w:val="CommentText"/>
    <w:link w:val="CommentSubjectChar"/>
    <w:uiPriority w:val="99"/>
    <w:semiHidden/>
    <w:unhideWhenUsed/>
    <w:rsid w:val="001D69D5"/>
    <w:rPr>
      <w:b/>
      <w:bCs/>
      <w:sz w:val="20"/>
      <w:szCs w:val="20"/>
    </w:rPr>
  </w:style>
  <w:style w:type="character" w:customStyle="1" w:styleId="CommentSubjectChar">
    <w:name w:val="Comment Subject Char"/>
    <w:link w:val="CommentSubject"/>
    <w:uiPriority w:val="99"/>
    <w:semiHidden/>
    <w:rsid w:val="001D69D5"/>
    <w:rPr>
      <w:b/>
      <w:bCs/>
      <w:sz w:val="24"/>
      <w:szCs w:val="24"/>
    </w:rPr>
  </w:style>
  <w:style w:type="paragraph" w:customStyle="1" w:styleId="ColorfulShading-Accent11">
    <w:name w:val="Colorful Shading - Accent 11"/>
    <w:hidden/>
    <w:uiPriority w:val="71"/>
    <w:rsid w:val="00DE3287"/>
    <w:rPr>
      <w:sz w:val="22"/>
      <w:szCs w:val="22"/>
    </w:rPr>
  </w:style>
  <w:style w:type="paragraph" w:styleId="NoSpacing">
    <w:name w:val="No Spacing"/>
    <w:basedOn w:val="Normal"/>
    <w:rsid w:val="00087948"/>
  </w:style>
  <w:style w:type="paragraph" w:styleId="ListParagraph">
    <w:name w:val="List Paragraph"/>
    <w:aliases w:val="Bulleted Text"/>
    <w:basedOn w:val="Normal"/>
    <w:uiPriority w:val="2"/>
    <w:qFormat/>
    <w:rsid w:val="002D7782"/>
    <w:pPr>
      <w:numPr>
        <w:numId w:val="22"/>
      </w:numPr>
      <w:spacing w:before="0" w:after="40"/>
      <w:ind w:left="720"/>
    </w:pPr>
  </w:style>
  <w:style w:type="character" w:styleId="Hyperlink">
    <w:name w:val="Hyperlink"/>
    <w:basedOn w:val="DefaultParagraphFont"/>
    <w:uiPriority w:val="99"/>
    <w:unhideWhenUsed/>
    <w:rsid w:val="00D3671C"/>
    <w:rPr>
      <w:color w:val="EE5859"/>
      <w:u w:val="none"/>
    </w:rPr>
  </w:style>
  <w:style w:type="paragraph" w:styleId="Title">
    <w:name w:val="Title"/>
    <w:basedOn w:val="Normal"/>
    <w:next w:val="Normal"/>
    <w:link w:val="TitleChar"/>
    <w:uiPriority w:val="10"/>
    <w:rsid w:val="00EB7829"/>
    <w:rPr>
      <w:b/>
      <w:color w:val="EE5859"/>
      <w:sz w:val="40"/>
    </w:rPr>
  </w:style>
  <w:style w:type="character" w:customStyle="1" w:styleId="TitleChar">
    <w:name w:val="Title Char"/>
    <w:basedOn w:val="DefaultParagraphFont"/>
    <w:link w:val="Title"/>
    <w:uiPriority w:val="10"/>
    <w:rsid w:val="00EB7829"/>
    <w:rPr>
      <w:rFonts w:ascii="Arial Narrow" w:hAnsi="Arial Narrow"/>
      <w:b/>
      <w:color w:val="EE5859"/>
      <w:sz w:val="40"/>
      <w:szCs w:val="22"/>
    </w:rPr>
  </w:style>
  <w:style w:type="paragraph" w:styleId="Subtitle">
    <w:name w:val="Subtitle"/>
    <w:basedOn w:val="NoSpacing"/>
    <w:next w:val="Normal"/>
    <w:link w:val="SubtitleChar"/>
    <w:uiPriority w:val="11"/>
    <w:rsid w:val="008A5733"/>
    <w:rPr>
      <w:color w:val="FFFFFF" w:themeColor="background1"/>
    </w:rPr>
  </w:style>
  <w:style w:type="character" w:customStyle="1" w:styleId="SubtitleChar">
    <w:name w:val="Subtitle Char"/>
    <w:basedOn w:val="DefaultParagraphFont"/>
    <w:link w:val="Subtitle"/>
    <w:uiPriority w:val="11"/>
    <w:rsid w:val="008A5733"/>
    <w:rPr>
      <w:rFonts w:ascii="Arial Narrow" w:hAnsi="Arial Narrow"/>
      <w:color w:val="FFFFFF" w:themeColor="background1"/>
      <w:sz w:val="22"/>
      <w:szCs w:val="22"/>
    </w:rPr>
  </w:style>
  <w:style w:type="character" w:customStyle="1" w:styleId="Heading2Char">
    <w:name w:val="Heading 2 Char"/>
    <w:basedOn w:val="DefaultParagraphFont"/>
    <w:link w:val="Heading2"/>
    <w:uiPriority w:val="9"/>
    <w:rsid w:val="001D2829"/>
    <w:rPr>
      <w:rFonts w:ascii="Roboto Condensed" w:hAnsi="Roboto Condensed"/>
      <w:sz w:val="32"/>
      <w:szCs w:val="22"/>
      <w:lang w:val="en-GB"/>
    </w:rPr>
  </w:style>
  <w:style w:type="character" w:customStyle="1" w:styleId="Heading1Char">
    <w:name w:val="Heading 1 Char"/>
    <w:basedOn w:val="DefaultParagraphFont"/>
    <w:link w:val="Heading1"/>
    <w:uiPriority w:val="9"/>
    <w:rsid w:val="00D912DF"/>
    <w:rPr>
      <w:rFonts w:ascii="Trade Gothic LT Std Bold" w:hAnsi="Trade Gothic LT Std Bold"/>
      <w:color w:val="EE5859"/>
      <w:spacing w:val="10"/>
      <w:sz w:val="40"/>
      <w:szCs w:val="22"/>
      <w:lang w:val="en-GB"/>
    </w:rPr>
  </w:style>
  <w:style w:type="character" w:customStyle="1" w:styleId="Heading3Char">
    <w:name w:val="Heading 3 Char"/>
    <w:basedOn w:val="DefaultParagraphFont"/>
    <w:link w:val="Heading3"/>
    <w:uiPriority w:val="9"/>
    <w:rsid w:val="002B1038"/>
    <w:rPr>
      <w:rFonts w:ascii="Roboto Condensed" w:hAnsi="Roboto Condensed"/>
      <w:color w:val="EE5859"/>
      <w:sz w:val="22"/>
      <w:szCs w:val="22"/>
    </w:rPr>
  </w:style>
  <w:style w:type="character" w:customStyle="1" w:styleId="Heading4Char">
    <w:name w:val="Heading 4 Char"/>
    <w:basedOn w:val="DefaultParagraphFont"/>
    <w:link w:val="Heading4"/>
    <w:uiPriority w:val="9"/>
    <w:rsid w:val="002B1038"/>
    <w:rPr>
      <w:rFonts w:ascii="Roboto Condensed" w:hAnsi="Roboto Condensed"/>
      <w:color w:val="808080" w:themeColor="background1" w:themeShade="80"/>
      <w:sz w:val="21"/>
      <w:szCs w:val="22"/>
      <w:lang w:val="en-GB"/>
    </w:rPr>
  </w:style>
  <w:style w:type="character" w:styleId="SubtleReference">
    <w:name w:val="Subtle Reference"/>
    <w:basedOn w:val="DefaultParagraphFont"/>
    <w:uiPriority w:val="31"/>
    <w:rsid w:val="002A6C14"/>
    <w:rPr>
      <w:rFonts w:ascii="Arial Narrow" w:hAnsi="Arial Narrow"/>
      <w:smallCaps/>
      <w:color w:val="5A5A5A" w:themeColor="text1" w:themeTint="A5"/>
      <w:sz w:val="20"/>
    </w:rPr>
  </w:style>
  <w:style w:type="character" w:customStyle="1" w:styleId="Heading5Char">
    <w:name w:val="Heading 5 Char"/>
    <w:basedOn w:val="DefaultParagraphFont"/>
    <w:link w:val="Heading5"/>
    <w:uiPriority w:val="9"/>
    <w:rsid w:val="002B1038"/>
    <w:rPr>
      <w:rFonts w:ascii="Roboto Condensed" w:hAnsi="Roboto Condensed"/>
      <w:i/>
      <w:szCs w:val="22"/>
      <w:lang w:val="en-GB"/>
    </w:rPr>
  </w:style>
  <w:style w:type="paragraph" w:customStyle="1" w:styleId="Greytitle">
    <w:name w:val="Grey title"/>
    <w:basedOn w:val="Normal"/>
    <w:next w:val="Normal"/>
    <w:qFormat/>
    <w:rsid w:val="00802329"/>
    <w:pPr>
      <w:keepNext/>
      <w:shd w:val="clear" w:color="auto" w:fill="58585A"/>
      <w:spacing w:before="240"/>
      <w:ind w:left="57"/>
    </w:pPr>
    <w:rPr>
      <w:rFonts w:ascii="Roboto" w:hAnsi="Roboto"/>
      <w:color w:val="FFFFFF" w:themeColor="background1"/>
      <w:sz w:val="22"/>
    </w:rPr>
  </w:style>
  <w:style w:type="character" w:styleId="PageNumber">
    <w:name w:val="page number"/>
    <w:basedOn w:val="DefaultParagraphFont"/>
    <w:uiPriority w:val="99"/>
    <w:semiHidden/>
    <w:unhideWhenUsed/>
    <w:rsid w:val="00872F74"/>
  </w:style>
  <w:style w:type="table" w:styleId="GridTable2-Accent6">
    <w:name w:val="Grid Table 2 Accent 6"/>
    <w:basedOn w:val="TableNormal"/>
    <w:uiPriority w:val="47"/>
    <w:rsid w:val="00FA29E9"/>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PlainTable1">
    <w:name w:val="Plain Table 1"/>
    <w:basedOn w:val="TableNormal"/>
    <w:uiPriority w:val="99"/>
    <w:rsid w:val="00FA29E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83540C"/>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llowedHyperlink">
    <w:name w:val="FollowedHyperlink"/>
    <w:basedOn w:val="DefaultParagraphFont"/>
    <w:uiPriority w:val="99"/>
    <w:semiHidden/>
    <w:unhideWhenUsed/>
    <w:rsid w:val="003704E6"/>
    <w:rPr>
      <w:color w:val="800080" w:themeColor="followedHyperlink"/>
      <w:u w:val="single"/>
    </w:rPr>
  </w:style>
  <w:style w:type="character" w:styleId="UnresolvedMention">
    <w:name w:val="Unresolved Mention"/>
    <w:basedOn w:val="DefaultParagraphFont"/>
    <w:uiPriority w:val="99"/>
    <w:semiHidden/>
    <w:unhideWhenUsed/>
    <w:rsid w:val="00B16A53"/>
    <w:rPr>
      <w:color w:val="605E5C"/>
      <w:shd w:val="clear" w:color="auto" w:fill="E1DFDD"/>
    </w:rPr>
  </w:style>
  <w:style w:type="paragraph" w:styleId="FootnoteText">
    <w:name w:val="footnote text"/>
    <w:basedOn w:val="Normal"/>
    <w:link w:val="FootnoteTextChar"/>
    <w:uiPriority w:val="98"/>
    <w:qFormat/>
    <w:rsid w:val="007A573D"/>
    <w:pPr>
      <w:spacing w:before="0" w:after="0" w:line="240" w:lineRule="auto"/>
    </w:pPr>
    <w:rPr>
      <w:sz w:val="17"/>
      <w:szCs w:val="20"/>
    </w:rPr>
  </w:style>
  <w:style w:type="character" w:customStyle="1" w:styleId="FootnoteTextChar">
    <w:name w:val="Footnote Text Char"/>
    <w:basedOn w:val="DefaultParagraphFont"/>
    <w:link w:val="FootnoteText"/>
    <w:uiPriority w:val="98"/>
    <w:rsid w:val="00561AF0"/>
    <w:rPr>
      <w:rFonts w:ascii="Leelawadee" w:hAnsi="Leelawadee"/>
      <w:sz w:val="17"/>
      <w:lang w:val="en-GB"/>
    </w:rPr>
  </w:style>
  <w:style w:type="character" w:styleId="FootnoteReference">
    <w:name w:val="footnote reference"/>
    <w:basedOn w:val="DefaultParagraphFont"/>
    <w:uiPriority w:val="99"/>
    <w:semiHidden/>
    <w:unhideWhenUsed/>
    <w:rsid w:val="007A573D"/>
    <w:rPr>
      <w:vertAlign w:val="superscript"/>
    </w:rPr>
  </w:style>
  <w:style w:type="paragraph" w:styleId="Caption">
    <w:name w:val="caption"/>
    <w:basedOn w:val="Normal"/>
    <w:next w:val="Normal"/>
    <w:uiPriority w:val="35"/>
    <w:qFormat/>
    <w:rsid w:val="002B1038"/>
    <w:pPr>
      <w:spacing w:before="0" w:after="200" w:line="240" w:lineRule="auto"/>
    </w:pPr>
    <w:rPr>
      <w:rFonts w:ascii="Roboto Condensed Light" w:hAnsi="Roboto Condensed Light"/>
      <w:i/>
      <w:iCs/>
      <w:color w:val="58585A"/>
      <w:szCs w:val="18"/>
    </w:rPr>
  </w:style>
  <w:style w:type="paragraph" w:customStyle="1" w:styleId="TableText">
    <w:name w:val="Table Text"/>
    <w:basedOn w:val="Normal"/>
    <w:link w:val="TableTextChar"/>
    <w:qFormat/>
    <w:rsid w:val="00761295"/>
    <w:rPr>
      <w:rFonts w:ascii="Roboto Condensed" w:hAnsi="Roboto Condensed" w:cs="Leelawadee"/>
    </w:rPr>
  </w:style>
  <w:style w:type="character" w:customStyle="1" w:styleId="TableTextChar">
    <w:name w:val="Table Text Char"/>
    <w:basedOn w:val="DefaultParagraphFont"/>
    <w:link w:val="TableText"/>
    <w:rsid w:val="00761295"/>
    <w:rPr>
      <w:rFonts w:ascii="Roboto Condensed" w:hAnsi="Roboto Condensed" w:cs="Leelawadee"/>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807">
      <w:bodyDiv w:val="1"/>
      <w:marLeft w:val="0"/>
      <w:marRight w:val="0"/>
      <w:marTop w:val="0"/>
      <w:marBottom w:val="0"/>
      <w:divBdr>
        <w:top w:val="none" w:sz="0" w:space="0" w:color="auto"/>
        <w:left w:val="none" w:sz="0" w:space="0" w:color="auto"/>
        <w:bottom w:val="none" w:sz="0" w:space="0" w:color="auto"/>
        <w:right w:val="none" w:sz="0" w:space="0" w:color="auto"/>
      </w:divBdr>
    </w:div>
    <w:div w:id="123277992">
      <w:bodyDiv w:val="1"/>
      <w:marLeft w:val="0"/>
      <w:marRight w:val="0"/>
      <w:marTop w:val="0"/>
      <w:marBottom w:val="0"/>
      <w:divBdr>
        <w:top w:val="none" w:sz="0" w:space="0" w:color="auto"/>
        <w:left w:val="none" w:sz="0" w:space="0" w:color="auto"/>
        <w:bottom w:val="none" w:sz="0" w:space="0" w:color="auto"/>
        <w:right w:val="none" w:sz="0" w:space="0" w:color="auto"/>
      </w:divBdr>
      <w:divsChild>
        <w:div w:id="1347294396">
          <w:marLeft w:val="0"/>
          <w:marRight w:val="0"/>
          <w:marTop w:val="0"/>
          <w:marBottom w:val="0"/>
          <w:divBdr>
            <w:top w:val="none" w:sz="0" w:space="0" w:color="auto"/>
            <w:left w:val="none" w:sz="0" w:space="0" w:color="auto"/>
            <w:bottom w:val="none" w:sz="0" w:space="0" w:color="auto"/>
            <w:right w:val="none" w:sz="0" w:space="0" w:color="auto"/>
          </w:divBdr>
          <w:divsChild>
            <w:div w:id="20466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1961">
      <w:bodyDiv w:val="1"/>
      <w:marLeft w:val="0"/>
      <w:marRight w:val="0"/>
      <w:marTop w:val="0"/>
      <w:marBottom w:val="0"/>
      <w:divBdr>
        <w:top w:val="none" w:sz="0" w:space="0" w:color="auto"/>
        <w:left w:val="none" w:sz="0" w:space="0" w:color="auto"/>
        <w:bottom w:val="none" w:sz="0" w:space="0" w:color="auto"/>
        <w:right w:val="none" w:sz="0" w:space="0" w:color="auto"/>
      </w:divBdr>
    </w:div>
    <w:div w:id="434179222">
      <w:bodyDiv w:val="1"/>
      <w:marLeft w:val="0"/>
      <w:marRight w:val="0"/>
      <w:marTop w:val="0"/>
      <w:marBottom w:val="0"/>
      <w:divBdr>
        <w:top w:val="none" w:sz="0" w:space="0" w:color="auto"/>
        <w:left w:val="none" w:sz="0" w:space="0" w:color="auto"/>
        <w:bottom w:val="none" w:sz="0" w:space="0" w:color="auto"/>
        <w:right w:val="none" w:sz="0" w:space="0" w:color="auto"/>
      </w:divBdr>
      <w:divsChild>
        <w:div w:id="2142457135">
          <w:marLeft w:val="0"/>
          <w:marRight w:val="0"/>
          <w:marTop w:val="0"/>
          <w:marBottom w:val="0"/>
          <w:divBdr>
            <w:top w:val="none" w:sz="0" w:space="0" w:color="auto"/>
            <w:left w:val="none" w:sz="0" w:space="0" w:color="auto"/>
            <w:bottom w:val="none" w:sz="0" w:space="0" w:color="auto"/>
            <w:right w:val="none" w:sz="0" w:space="0" w:color="auto"/>
          </w:divBdr>
          <w:divsChild>
            <w:div w:id="347605204">
              <w:marLeft w:val="0"/>
              <w:marRight w:val="0"/>
              <w:marTop w:val="0"/>
              <w:marBottom w:val="0"/>
              <w:divBdr>
                <w:top w:val="none" w:sz="0" w:space="0" w:color="auto"/>
                <w:left w:val="none" w:sz="0" w:space="0" w:color="auto"/>
                <w:bottom w:val="none" w:sz="0" w:space="0" w:color="auto"/>
                <w:right w:val="none" w:sz="0" w:space="0" w:color="auto"/>
              </w:divBdr>
            </w:div>
            <w:div w:id="1050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4584">
      <w:bodyDiv w:val="1"/>
      <w:marLeft w:val="0"/>
      <w:marRight w:val="0"/>
      <w:marTop w:val="0"/>
      <w:marBottom w:val="0"/>
      <w:divBdr>
        <w:top w:val="none" w:sz="0" w:space="0" w:color="auto"/>
        <w:left w:val="none" w:sz="0" w:space="0" w:color="auto"/>
        <w:bottom w:val="none" w:sz="0" w:space="0" w:color="auto"/>
        <w:right w:val="none" w:sz="0" w:space="0" w:color="auto"/>
      </w:divBdr>
      <w:divsChild>
        <w:div w:id="502937675">
          <w:marLeft w:val="0"/>
          <w:marRight w:val="0"/>
          <w:marTop w:val="0"/>
          <w:marBottom w:val="0"/>
          <w:divBdr>
            <w:top w:val="none" w:sz="0" w:space="0" w:color="auto"/>
            <w:left w:val="none" w:sz="0" w:space="0" w:color="auto"/>
            <w:bottom w:val="none" w:sz="0" w:space="0" w:color="auto"/>
            <w:right w:val="none" w:sz="0" w:space="0" w:color="auto"/>
          </w:divBdr>
          <w:divsChild>
            <w:div w:id="1350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267">
      <w:bodyDiv w:val="1"/>
      <w:marLeft w:val="0"/>
      <w:marRight w:val="0"/>
      <w:marTop w:val="0"/>
      <w:marBottom w:val="0"/>
      <w:divBdr>
        <w:top w:val="none" w:sz="0" w:space="0" w:color="auto"/>
        <w:left w:val="none" w:sz="0" w:space="0" w:color="auto"/>
        <w:bottom w:val="none" w:sz="0" w:space="0" w:color="auto"/>
        <w:right w:val="none" w:sz="0" w:space="0" w:color="auto"/>
      </w:divBdr>
      <w:divsChild>
        <w:div w:id="599726137">
          <w:marLeft w:val="0"/>
          <w:marRight w:val="0"/>
          <w:marTop w:val="0"/>
          <w:marBottom w:val="0"/>
          <w:divBdr>
            <w:top w:val="none" w:sz="0" w:space="0" w:color="auto"/>
            <w:left w:val="none" w:sz="0" w:space="0" w:color="auto"/>
            <w:bottom w:val="none" w:sz="0" w:space="0" w:color="auto"/>
            <w:right w:val="none" w:sz="0" w:space="0" w:color="auto"/>
          </w:divBdr>
          <w:divsChild>
            <w:div w:id="1670408064">
              <w:marLeft w:val="0"/>
              <w:marRight w:val="0"/>
              <w:marTop w:val="0"/>
              <w:marBottom w:val="0"/>
              <w:divBdr>
                <w:top w:val="none" w:sz="0" w:space="0" w:color="auto"/>
                <w:left w:val="none" w:sz="0" w:space="0" w:color="auto"/>
                <w:bottom w:val="none" w:sz="0" w:space="0" w:color="auto"/>
                <w:right w:val="none" w:sz="0" w:space="0" w:color="auto"/>
              </w:divBdr>
            </w:div>
            <w:div w:id="7819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5652">
      <w:bodyDiv w:val="1"/>
      <w:marLeft w:val="0"/>
      <w:marRight w:val="0"/>
      <w:marTop w:val="0"/>
      <w:marBottom w:val="0"/>
      <w:divBdr>
        <w:top w:val="none" w:sz="0" w:space="0" w:color="auto"/>
        <w:left w:val="none" w:sz="0" w:space="0" w:color="auto"/>
        <w:bottom w:val="none" w:sz="0" w:space="0" w:color="auto"/>
        <w:right w:val="none" w:sz="0" w:space="0" w:color="auto"/>
      </w:divBdr>
      <w:divsChild>
        <w:div w:id="1949967251">
          <w:marLeft w:val="0"/>
          <w:marRight w:val="0"/>
          <w:marTop w:val="0"/>
          <w:marBottom w:val="0"/>
          <w:divBdr>
            <w:top w:val="none" w:sz="0" w:space="0" w:color="auto"/>
            <w:left w:val="none" w:sz="0" w:space="0" w:color="auto"/>
            <w:bottom w:val="none" w:sz="0" w:space="0" w:color="auto"/>
            <w:right w:val="none" w:sz="0" w:space="0" w:color="auto"/>
          </w:divBdr>
          <w:divsChild>
            <w:div w:id="18970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cted-my.sharepoint.com/:x:/g/personal/christopher_paci_reach-initiative_org/EfmGaUdwI2JKkCPkktc10W8BAiipeuicMNKTzrnEdenukA?e=5Yp7iH"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documents.wfp.org/stellent/groups/public/documents/manual_guide_proced/wfp243856.pdf"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mailto:cashandmarkets@impact-initiatives.org" TargetMode="Externa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cted-my.sharepoint.com/:x:/g/personal/christopher_paci_reach-initiative_org/EfmGaUdwI2JKkCPkktc10W8BAiipeuicMNKTzrnEdenukA?e=5Yp7iH"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tiff"/></Relationships>
</file>

<file path=word/_rels/footer3.xml.rels><?xml version="1.0" encoding="UTF-8" standalone="yes"?>
<Relationships xmlns="http://schemas.openxmlformats.org/package/2006/relationships"><Relationship Id="rId1"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ACH-GVA-PROG\Desktop\REPO\reach_blank_doc_template_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F2D220D542F44BB9689C5DF61E112F" ma:contentTypeVersion="13" ma:contentTypeDescription="Create a new document." ma:contentTypeScope="" ma:versionID="7108382746d7736103241cc2a74f2230">
  <xsd:schema xmlns:xsd="http://www.w3.org/2001/XMLSchema" xmlns:xs="http://www.w3.org/2001/XMLSchema" xmlns:p="http://schemas.microsoft.com/office/2006/metadata/properties" xmlns:ns2="b68fa2f7-5bc9-4d26-a705-46bbde7c6251" xmlns:ns3="a9c1af38-b247-4961-91b4-be0537060b00" targetNamespace="http://schemas.microsoft.com/office/2006/metadata/properties" ma:root="true" ma:fieldsID="f7e3e9826edf3c63fec0e200d710d53d" ns2:_="" ns3:_="">
    <xsd:import namespace="b68fa2f7-5bc9-4d26-a705-46bbde7c6251"/>
    <xsd:import namespace="a9c1af38-b247-4961-91b4-be0537060b0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8fa2f7-5bc9-4d26-a705-46bbde7c62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d06f0b5-5743-41f2-90d3-b12c8ffc7f36"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c1af38-b247-4961-91b4-be0537060b0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1dd746b-08ab-4ebb-bf14-2488cd6792d3}" ma:internalName="TaxCatchAll" ma:showField="CatchAllData" ma:web="a9c1af38-b247-4961-91b4-be0537060b00">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B26C56-2F44-49F0-BEAC-85E37FFE85C7}"/>
</file>

<file path=customXml/itemProps2.xml><?xml version="1.0" encoding="utf-8"?>
<ds:datastoreItem xmlns:ds="http://schemas.openxmlformats.org/officeDocument/2006/customXml" ds:itemID="{4BACCAFC-2C52-45B3-818C-BB90DC959B51}">
  <ds:schemaRefs>
    <ds:schemaRef ds:uri="http://schemas.openxmlformats.org/officeDocument/2006/bibliography"/>
  </ds:schemaRefs>
</ds:datastoreItem>
</file>

<file path=customXml/itemProps3.xml><?xml version="1.0" encoding="utf-8"?>
<ds:datastoreItem xmlns:ds="http://schemas.openxmlformats.org/officeDocument/2006/customXml" ds:itemID="{9634AE50-04BF-415D-B70A-F8B7D4F8D6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reach_blank_doc_template_1.dotx</Template>
  <TotalTime>11365</TotalTime>
  <Pages>9</Pages>
  <Words>4079</Words>
  <Characters>23255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REACH-GVA-PROG</dc:creator>
  <cp:keywords/>
  <cp:lastModifiedBy>Sirimon THOMAS</cp:lastModifiedBy>
  <cp:revision>162</cp:revision>
  <cp:lastPrinted>2014-12-01T13:16:00Z</cp:lastPrinted>
  <dcterms:created xsi:type="dcterms:W3CDTF">2022-07-13T07:04:00Z</dcterms:created>
  <dcterms:modified xsi:type="dcterms:W3CDTF">2023-05-23T05:58:00Z</dcterms:modified>
</cp:coreProperties>
</file>